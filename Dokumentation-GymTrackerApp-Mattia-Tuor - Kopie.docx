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8ACE" w14:textId="77777777" w:rsidR="007713B5" w:rsidRPr="00D53DF4" w:rsidRDefault="00537030" w:rsidP="00656CAB">
      <w:pPr>
        <w:pStyle w:val="Textkrper"/>
      </w:pPr>
      <w:r w:rsidRPr="00D53DF4">
        <w:t>Y&lt;x</w:t>
      </w:r>
      <w:r w:rsidR="007713B5" w:rsidRPr="00D53DF4">
        <w:t>2</w:t>
      </w:r>
    </w:p>
    <w:sdt>
      <w:sdtPr>
        <w:id w:val="879672306"/>
        <w:docPartObj>
          <w:docPartGallery w:val="Cover Pages"/>
          <w:docPartUnique/>
        </w:docPartObj>
      </w:sdtPr>
      <w:sdtContent>
        <w:p w14:paraId="6DBFE756" w14:textId="77777777" w:rsidR="009D5B25" w:rsidRPr="00D53DF4" w:rsidRDefault="009D5B25">
          <w:r w:rsidRPr="00D53DF4">
            <w:rPr>
              <w:noProof/>
            </w:rPr>
            <mc:AlternateContent>
              <mc:Choice Requires="wps">
                <w:drawing>
                  <wp:anchor distT="0" distB="0" distL="114300" distR="114300" simplePos="0" relativeHeight="251631104" behindDoc="0" locked="0" layoutInCell="1" allowOverlap="1" wp14:anchorId="0043533B" wp14:editId="462425E3">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3175" b="3810"/>
                    <wp:wrapNone/>
                    <wp:docPr id="471"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el"/>
                                  <w:id w:val="-1275550102"/>
                                  <w:dataBinding w:prefixMappings="xmlns:ns0='http://schemas.openxmlformats.org/package/2006/metadata/core-properties' xmlns:ns1='http://purl.org/dc/elements/1.1/'" w:xpath="/ns0:coreProperties[1]/ns1:title[1]" w:storeItemID="{6C3C8BC8-F283-45AE-878A-BAB7291924A1}"/>
                                  <w:text/>
                                </w:sdtPr>
                                <w:sdtContent>
                                  <w:p w14:paraId="5D1ECEA8" w14:textId="6092D26B" w:rsidR="009D5B25" w:rsidRPr="007A12BA" w:rsidRDefault="00C94784" w:rsidP="00A24257">
                                    <w:pPr>
                                      <w:pStyle w:val="Titel"/>
                                      <w:rPr>
                                        <w:caps/>
                                        <w:color w:val="FFFFFF" w:themeColor="background1"/>
                                        <w:sz w:val="80"/>
                                        <w:szCs w:val="80"/>
                                      </w:rPr>
                                    </w:pPr>
                                    <w:r w:rsidRPr="00C94784">
                                      <w:rPr>
                                        <w:caps/>
                                        <w:color w:val="FFFFFF" w:themeColor="background1"/>
                                        <w:sz w:val="80"/>
                                        <w:szCs w:val="80"/>
                                      </w:rPr>
                                      <w:t>Individuelle Abschlussarbeit BLJ</w:t>
                                    </w:r>
                                    <w:r>
                                      <w:rPr>
                                        <w:caps/>
                                        <w:color w:val="FFFFFF" w:themeColor="background1"/>
                                        <w:sz w:val="80"/>
                                        <w:szCs w:val="80"/>
                                      </w:rPr>
                                      <w:t xml:space="preserve"> -</w:t>
                                    </w:r>
                                    <w:r w:rsidRPr="00C94784">
                                      <w:rPr>
                                        <w:caps/>
                                        <w:color w:val="FFFFFF" w:themeColor="background1"/>
                                        <w:sz w:val="80"/>
                                        <w:szCs w:val="80"/>
                                      </w:rPr>
                                      <w:t xml:space="preserve"> Gym tracker</w:t>
                                    </w:r>
                                  </w:p>
                                </w:sdtContent>
                              </w:sdt>
                              <w:p w14:paraId="01EAE1AB" w14:textId="77777777" w:rsidR="009D5B25" w:rsidRPr="007A12BA" w:rsidRDefault="009D5B25" w:rsidP="00730CC4">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043533B" id="Rechteck 16" o:spid="_x0000_s1026" style="position:absolute;margin-left:0;margin-top:0;width:422.3pt;height:760.1pt;z-index:25163110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el"/>
                            <w:id w:val="-1275550102"/>
                            <w:dataBinding w:prefixMappings="xmlns:ns0='http://schemas.openxmlformats.org/package/2006/metadata/core-properties' xmlns:ns1='http://purl.org/dc/elements/1.1/'" w:xpath="/ns0:coreProperties[1]/ns1:title[1]" w:storeItemID="{6C3C8BC8-F283-45AE-878A-BAB7291924A1}"/>
                            <w:text/>
                          </w:sdtPr>
                          <w:sdtContent>
                            <w:p w14:paraId="5D1ECEA8" w14:textId="6092D26B" w:rsidR="009D5B25" w:rsidRPr="007A12BA" w:rsidRDefault="00C94784" w:rsidP="00A24257">
                              <w:pPr>
                                <w:pStyle w:val="Titel"/>
                                <w:rPr>
                                  <w:caps/>
                                  <w:color w:val="FFFFFF" w:themeColor="background1"/>
                                  <w:sz w:val="80"/>
                                  <w:szCs w:val="80"/>
                                </w:rPr>
                              </w:pPr>
                              <w:r w:rsidRPr="00C94784">
                                <w:rPr>
                                  <w:caps/>
                                  <w:color w:val="FFFFFF" w:themeColor="background1"/>
                                  <w:sz w:val="80"/>
                                  <w:szCs w:val="80"/>
                                </w:rPr>
                                <w:t>Individuelle Abschlussarbeit BLJ</w:t>
                              </w:r>
                              <w:r>
                                <w:rPr>
                                  <w:caps/>
                                  <w:color w:val="FFFFFF" w:themeColor="background1"/>
                                  <w:sz w:val="80"/>
                                  <w:szCs w:val="80"/>
                                </w:rPr>
                                <w:t xml:space="preserve"> -</w:t>
                              </w:r>
                              <w:r w:rsidRPr="00C94784">
                                <w:rPr>
                                  <w:caps/>
                                  <w:color w:val="FFFFFF" w:themeColor="background1"/>
                                  <w:sz w:val="80"/>
                                  <w:szCs w:val="80"/>
                                </w:rPr>
                                <w:t xml:space="preserve"> Gym tracker</w:t>
                              </w:r>
                            </w:p>
                          </w:sdtContent>
                        </w:sdt>
                        <w:p w14:paraId="01EAE1AB" w14:textId="77777777" w:rsidR="009D5B25" w:rsidRPr="007A12BA" w:rsidRDefault="009D5B25" w:rsidP="00730CC4">
                          <w:pPr>
                            <w:spacing w:before="240"/>
                            <w:rPr>
                              <w:color w:val="FFFFFF" w:themeColor="background1"/>
                            </w:rPr>
                          </w:pPr>
                        </w:p>
                      </w:txbxContent>
                    </v:textbox>
                    <w10:wrap anchorx="page" anchory="page"/>
                  </v:rect>
                </w:pict>
              </mc:Fallback>
            </mc:AlternateContent>
          </w:r>
          <w:r w:rsidRPr="00D53DF4">
            <w:rPr>
              <w:noProof/>
            </w:rPr>
            <mc:AlternateContent>
              <mc:Choice Requires="wps">
                <w:drawing>
                  <wp:anchor distT="0" distB="0" distL="114300" distR="114300" simplePos="0" relativeHeight="251632128" behindDoc="0" locked="0" layoutInCell="1" allowOverlap="1" wp14:anchorId="7985761E" wp14:editId="73CE4C6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hteck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Untertitel"/>
                                  <w:id w:val="-505288762"/>
                                  <w:dataBinding w:prefixMappings="xmlns:ns0='http://schemas.openxmlformats.org/package/2006/metadata/core-properties' xmlns:ns1='http://purl.org/dc/elements/1.1/'" w:xpath="/ns0:coreProperties[1]/ns1:subject[1]" w:storeItemID="{6C3C8BC8-F283-45AE-878A-BAB7291924A1}"/>
                                  <w:text/>
                                </w:sdtPr>
                                <w:sdtContent>
                                  <w:p w14:paraId="734813F7" w14:textId="77777777" w:rsidR="009D5B25" w:rsidRPr="00D53DF4" w:rsidRDefault="009D5B25">
                                    <w:pPr>
                                      <w:pStyle w:val="Untertitel"/>
                                      <w:rPr>
                                        <w:rFonts w:cstheme="minorBidi"/>
                                        <w:color w:val="FFFFFF" w:themeColor="background1"/>
                                      </w:rPr>
                                    </w:pPr>
                                    <w:r w:rsidRPr="00D53DF4">
                                      <w:rPr>
                                        <w:rFonts w:cstheme="minorBidi"/>
                                        <w:color w:val="FFFFFF" w:themeColor="background1"/>
                                      </w:rPr>
                                      <w:t>Von Mattia Tuor</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7985761E" id="Rechteck 243" o:spid="_x0000_s1027" style="position:absolute;margin-left:0;margin-top:0;width:148.1pt;height:760.3pt;z-index:25163212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Untertitel"/>
                            <w:id w:val="-505288762"/>
                            <w:dataBinding w:prefixMappings="xmlns:ns0='http://schemas.openxmlformats.org/package/2006/metadata/core-properties' xmlns:ns1='http://purl.org/dc/elements/1.1/'" w:xpath="/ns0:coreProperties[1]/ns1:subject[1]" w:storeItemID="{6C3C8BC8-F283-45AE-878A-BAB7291924A1}"/>
                            <w:text/>
                          </w:sdtPr>
                          <w:sdtContent>
                            <w:p w14:paraId="734813F7" w14:textId="77777777" w:rsidR="009D5B25" w:rsidRPr="00D53DF4" w:rsidRDefault="009D5B25">
                              <w:pPr>
                                <w:pStyle w:val="Untertitel"/>
                                <w:rPr>
                                  <w:rFonts w:cstheme="minorBidi"/>
                                  <w:color w:val="FFFFFF" w:themeColor="background1"/>
                                </w:rPr>
                              </w:pPr>
                              <w:r w:rsidRPr="00D53DF4">
                                <w:rPr>
                                  <w:rFonts w:cstheme="minorBidi"/>
                                  <w:color w:val="FFFFFF" w:themeColor="background1"/>
                                </w:rPr>
                                <w:t>Von Mattia Tuor</w:t>
                              </w:r>
                            </w:p>
                          </w:sdtContent>
                        </w:sdt>
                      </w:txbxContent>
                    </v:textbox>
                    <w10:wrap anchorx="page" anchory="page"/>
                  </v:rect>
                </w:pict>
              </mc:Fallback>
            </mc:AlternateContent>
          </w:r>
        </w:p>
        <w:p w14:paraId="761ABAA9" w14:textId="10B9AB7A" w:rsidR="009D5B25" w:rsidRPr="00D53DF4" w:rsidRDefault="00B63CEF">
          <w:r>
            <w:rPr>
              <w:noProof/>
            </w:rPr>
            <mc:AlternateContent>
              <mc:Choice Requires="wps">
                <w:drawing>
                  <wp:anchor distT="0" distB="0" distL="114300" distR="114300" simplePos="0" relativeHeight="251643904" behindDoc="0" locked="0" layoutInCell="1" allowOverlap="1" wp14:anchorId="68A152A8" wp14:editId="4C551A0D">
                    <wp:simplePos x="0" y="0"/>
                    <wp:positionH relativeFrom="margin">
                      <wp:posOffset>-506913</wp:posOffset>
                    </wp:positionH>
                    <wp:positionV relativeFrom="paragraph">
                      <wp:posOffset>5243591</wp:posOffset>
                    </wp:positionV>
                    <wp:extent cx="3567065" cy="1466661"/>
                    <wp:effectExtent l="0" t="0" r="0" b="635"/>
                    <wp:wrapNone/>
                    <wp:docPr id="200269181" name="Textfeld 1"/>
                    <wp:cNvGraphicFramePr/>
                    <a:graphic xmlns:a="http://schemas.openxmlformats.org/drawingml/2006/main">
                      <a:graphicData uri="http://schemas.microsoft.com/office/word/2010/wordprocessingShape">
                        <wps:wsp>
                          <wps:cNvSpPr txBox="1"/>
                          <wps:spPr>
                            <a:xfrm>
                              <a:off x="0" y="0"/>
                              <a:ext cx="3567065" cy="1466661"/>
                            </a:xfrm>
                            <a:prstGeom prst="rect">
                              <a:avLst/>
                            </a:prstGeom>
                            <a:noFill/>
                            <a:ln w="6350">
                              <a:noFill/>
                            </a:ln>
                          </wps:spPr>
                          <wps:txbx>
                            <w:txbxContent>
                              <w:p w14:paraId="0B8E09B8" w14:textId="6A633E50" w:rsidR="00C50E79" w:rsidRPr="00C50E79" w:rsidRDefault="00C50E79">
                                <w:pPr>
                                  <w:rPr>
                                    <w:color w:val="FFFFFF" w:themeColor="background1"/>
                                    <w:sz w:val="28"/>
                                    <w:szCs w:val="28"/>
                                    <w:lang w:val="de-DE"/>
                                  </w:rPr>
                                </w:pPr>
                                <w:r w:rsidRPr="00C50E79">
                                  <w:rPr>
                                    <w:color w:val="FFFFFF" w:themeColor="background1"/>
                                    <w:sz w:val="28"/>
                                    <w:szCs w:val="28"/>
                                    <w:lang w:val="de-DE"/>
                                  </w:rPr>
                                  <w:t>Abgabedatum:</w:t>
                                </w:r>
                                <w:r>
                                  <w:rPr>
                                    <w:color w:val="FFFFFF" w:themeColor="background1"/>
                                    <w:sz w:val="28"/>
                                    <w:szCs w:val="28"/>
                                    <w:lang w:val="de-DE"/>
                                  </w:rPr>
                                  <w:t xml:space="preserve"> </w:t>
                                </w:r>
                                <w:r w:rsidR="00B63CEF">
                                  <w:rPr>
                                    <w:color w:val="FFFFFF" w:themeColor="background1"/>
                                    <w:sz w:val="28"/>
                                    <w:szCs w:val="28"/>
                                    <w:lang w:val="de-DE"/>
                                  </w:rPr>
                                  <w:t>26.06.2026</w:t>
                                </w:r>
                              </w:p>
                              <w:p w14:paraId="2F68C3B2" w14:textId="01939B08" w:rsidR="00C50E79" w:rsidRDefault="00C50E79">
                                <w:pPr>
                                  <w:rPr>
                                    <w:color w:val="FFFFFF" w:themeColor="background1"/>
                                    <w:sz w:val="28"/>
                                    <w:szCs w:val="28"/>
                                    <w:lang w:val="de-DE"/>
                                  </w:rPr>
                                </w:pPr>
                                <w:r w:rsidRPr="00C50E79">
                                  <w:rPr>
                                    <w:color w:val="FFFFFF" w:themeColor="background1"/>
                                    <w:sz w:val="28"/>
                                    <w:szCs w:val="28"/>
                                    <w:lang w:val="de-DE"/>
                                  </w:rPr>
                                  <w:t>Lehrfirma</w:t>
                                </w:r>
                                <w:r>
                                  <w:rPr>
                                    <w:color w:val="FFFFFF" w:themeColor="background1"/>
                                    <w:sz w:val="28"/>
                                    <w:szCs w:val="28"/>
                                    <w:lang w:val="de-DE"/>
                                  </w:rPr>
                                  <w:t>: Cistec AG</w:t>
                                </w:r>
                              </w:p>
                              <w:p w14:paraId="7BB1A70D" w14:textId="77777777" w:rsidR="00B63CEF" w:rsidRPr="00C50E79" w:rsidRDefault="00B63CEF">
                                <w:pPr>
                                  <w:rPr>
                                    <w:color w:val="FFFFFF" w:themeColor="background1"/>
                                    <w:sz w:val="28"/>
                                    <w:szCs w:val="28"/>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8A152A8" id="_x0000_t202" coordsize="21600,21600" o:spt="202" path="m,l,21600r21600,l21600,xe">
                    <v:stroke joinstyle="miter"/>
                    <v:path gradientshapeok="t" o:connecttype="rect"/>
                  </v:shapetype>
                  <v:shape id="Textfeld 1" o:spid="_x0000_s1028" type="#_x0000_t202" style="position:absolute;margin-left:-39.9pt;margin-top:412.9pt;width:280.85pt;height:115.5pt;z-index:2516439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" filled="f" stroked="f" strokeweight=".5pt">
                    <v:textbox>
                      <w:txbxContent>
                        <w:p w14:paraId="0B8E09B8" w14:textId="6A633E50" w:rsidR="00C50E79" w:rsidRPr="00C50E79" w:rsidRDefault="00C50E79">
                          <w:pPr>
                            <w:rPr>
                              <w:color w:val="FFFFFF" w:themeColor="background1"/>
                              <w:sz w:val="28"/>
                              <w:szCs w:val="28"/>
                              <w:lang w:val="de-DE"/>
                            </w:rPr>
                          </w:pPr>
                          <w:r w:rsidRPr="00C50E79">
                            <w:rPr>
                              <w:color w:val="FFFFFF" w:themeColor="background1"/>
                              <w:sz w:val="28"/>
                              <w:szCs w:val="28"/>
                              <w:lang w:val="de-DE"/>
                            </w:rPr>
                            <w:t>Abgabedatum:</w:t>
                          </w:r>
                          <w:r>
                            <w:rPr>
                              <w:color w:val="FFFFFF" w:themeColor="background1"/>
                              <w:sz w:val="28"/>
                              <w:szCs w:val="28"/>
                              <w:lang w:val="de-DE"/>
                            </w:rPr>
                            <w:t xml:space="preserve"> </w:t>
                          </w:r>
                          <w:r w:rsidR="00B63CEF">
                            <w:rPr>
                              <w:color w:val="FFFFFF" w:themeColor="background1"/>
                              <w:sz w:val="28"/>
                              <w:szCs w:val="28"/>
                              <w:lang w:val="de-DE"/>
                            </w:rPr>
                            <w:t>26.06.2026</w:t>
                          </w:r>
                        </w:p>
                        <w:p w14:paraId="2F68C3B2" w14:textId="01939B08" w:rsidR="00C50E79" w:rsidRDefault="00C50E79">
                          <w:pPr>
                            <w:rPr>
                              <w:color w:val="FFFFFF" w:themeColor="background1"/>
                              <w:sz w:val="28"/>
                              <w:szCs w:val="28"/>
                              <w:lang w:val="de-DE"/>
                            </w:rPr>
                          </w:pPr>
                          <w:r w:rsidRPr="00C50E79">
                            <w:rPr>
                              <w:color w:val="FFFFFF" w:themeColor="background1"/>
                              <w:sz w:val="28"/>
                              <w:szCs w:val="28"/>
                              <w:lang w:val="de-DE"/>
                            </w:rPr>
                            <w:t>Lehrfirma</w:t>
                          </w:r>
                          <w:r>
                            <w:rPr>
                              <w:color w:val="FFFFFF" w:themeColor="background1"/>
                              <w:sz w:val="28"/>
                              <w:szCs w:val="28"/>
                              <w:lang w:val="de-DE"/>
                            </w:rPr>
                            <w:t>: Cistec AG</w:t>
                          </w:r>
                        </w:p>
                        <w:p w14:paraId="7BB1A70D" w14:textId="77777777" w:rsidR="00B63CEF" w:rsidRPr="00C50E79" w:rsidRDefault="00B63CEF">
                          <w:pPr>
                            <w:rPr>
                              <w:color w:val="FFFFFF" w:themeColor="background1"/>
                              <w:sz w:val="28"/>
                              <w:szCs w:val="28"/>
                              <w:lang w:val="de-DE"/>
                            </w:rPr>
                          </w:pPr>
                        </w:p>
                      </w:txbxContent>
                    </v:textbox>
                    <w10:wrap anchorx="margin"/>
                  </v:shape>
                </w:pict>
              </mc:Fallback>
            </mc:AlternateContent>
          </w:r>
          <w:r>
            <w:rPr>
              <w:noProof/>
            </w:rPr>
            <mc:AlternateContent>
              <mc:Choice Requires="wps">
                <w:drawing>
                  <wp:anchor distT="0" distB="0" distL="114300" distR="114300" simplePos="0" relativeHeight="251644928" behindDoc="0" locked="0" layoutInCell="1" allowOverlap="1" wp14:anchorId="6B6611F9" wp14:editId="77D54574">
                    <wp:simplePos x="0" y="0"/>
                    <wp:positionH relativeFrom="column">
                      <wp:posOffset>-473710</wp:posOffset>
                    </wp:positionH>
                    <wp:positionV relativeFrom="paragraph">
                      <wp:posOffset>5090449</wp:posOffset>
                    </wp:positionV>
                    <wp:extent cx="4363770" cy="0"/>
                    <wp:effectExtent l="0" t="0" r="0" b="0"/>
                    <wp:wrapNone/>
                    <wp:docPr id="809626361" name="Gerader Verbinder 2"/>
                    <wp:cNvGraphicFramePr/>
                    <a:graphic xmlns:a="http://schemas.openxmlformats.org/drawingml/2006/main">
                      <a:graphicData uri="http://schemas.microsoft.com/office/word/2010/wordprocessingShape">
                        <wps:wsp>
                          <wps:cNvCnPr/>
                          <wps:spPr>
                            <a:xfrm flipV="1">
                              <a:off x="0" y="0"/>
                              <a:ext cx="4363770" cy="0"/>
                            </a:xfrm>
                            <a:prstGeom prst="line">
                              <a:avLst/>
                            </a:prstGeom>
                            <a:ln>
                              <a:solidFill>
                                <a:schemeClr val="bg2"/>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5BCE6" id="Gerader Verbinder 2" o:spid="_x0000_s1026"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pt,400.8pt" to="306.3pt,4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" strokecolor="#e8e8e8 [3214]" strokeweight="1.5pt">
                    <v:stroke joinstyle="miter"/>
                  </v:line>
                </w:pict>
              </mc:Fallback>
            </mc:AlternateContent>
          </w:r>
          <w:r w:rsidR="009D5B25" w:rsidRPr="00D53DF4">
            <w:br w:type="page"/>
          </w:r>
        </w:p>
      </w:sdtContent>
    </w:sdt>
    <w:sdt>
      <w:sdtPr>
        <w:rPr>
          <w:rFonts w:asciiTheme="minorHAnsi" w:eastAsiaTheme="minorHAnsi" w:hAnsiTheme="minorHAnsi" w:cstheme="minorBidi"/>
          <w:b w:val="0"/>
          <w:color w:val="auto"/>
          <w:kern w:val="2"/>
          <w:sz w:val="24"/>
          <w:szCs w:val="24"/>
          <w:lang w:val="de-DE" w:eastAsia="en-US"/>
          <w14:ligatures w14:val="standardContextual"/>
        </w:rPr>
        <w:id w:val="1040557390"/>
        <w:docPartObj>
          <w:docPartGallery w:val="Table of Contents"/>
          <w:docPartUnique/>
        </w:docPartObj>
      </w:sdtPr>
      <w:sdtEndPr>
        <w:rPr>
          <w:bCs/>
        </w:rPr>
      </w:sdtEndPr>
      <w:sdtContent>
        <w:p w14:paraId="7B0ADDA5" w14:textId="3FC48D36" w:rsidR="007A12BA" w:rsidRDefault="007A12BA">
          <w:pPr>
            <w:pStyle w:val="Inhaltsverzeichnisberschrift"/>
          </w:pPr>
          <w:r>
            <w:rPr>
              <w:lang w:val="de-DE"/>
            </w:rPr>
            <w:t>Inhalt</w:t>
          </w:r>
        </w:p>
        <w:p w14:paraId="2F425CA4" w14:textId="695A4D29" w:rsidR="009C2C9F" w:rsidRDefault="007A12BA">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31370508" w:history="1">
            <w:r w:rsidR="009C2C9F" w:rsidRPr="00673E3C">
              <w:rPr>
                <w:rStyle w:val="Hyperlink"/>
                <w:noProof/>
              </w:rPr>
              <w:t>Änderungstabelle</w:t>
            </w:r>
            <w:r w:rsidR="009C2C9F">
              <w:rPr>
                <w:noProof/>
                <w:webHidden/>
              </w:rPr>
              <w:tab/>
            </w:r>
            <w:r w:rsidR="009C2C9F">
              <w:rPr>
                <w:noProof/>
                <w:webHidden/>
              </w:rPr>
              <w:fldChar w:fldCharType="begin"/>
            </w:r>
            <w:r w:rsidR="009C2C9F">
              <w:rPr>
                <w:noProof/>
                <w:webHidden/>
              </w:rPr>
              <w:instrText xml:space="preserve"> PAGEREF _Toc231370508 \h </w:instrText>
            </w:r>
            <w:r w:rsidR="009C2C9F">
              <w:rPr>
                <w:noProof/>
                <w:webHidden/>
              </w:rPr>
            </w:r>
            <w:r w:rsidR="009C2C9F">
              <w:rPr>
                <w:noProof/>
                <w:webHidden/>
              </w:rPr>
              <w:fldChar w:fldCharType="separate"/>
            </w:r>
            <w:r w:rsidR="009C2C9F">
              <w:rPr>
                <w:noProof/>
                <w:webHidden/>
              </w:rPr>
              <w:t>3</w:t>
            </w:r>
            <w:r w:rsidR="009C2C9F">
              <w:rPr>
                <w:noProof/>
                <w:webHidden/>
              </w:rPr>
              <w:fldChar w:fldCharType="end"/>
            </w:r>
          </w:hyperlink>
        </w:p>
        <w:p w14:paraId="1FE8C7D0" w14:textId="196B8E7F" w:rsidR="009C2C9F" w:rsidRDefault="009C2C9F">
          <w:pPr>
            <w:pStyle w:val="Verzeichnis1"/>
            <w:tabs>
              <w:tab w:val="right" w:leader="dot" w:pos="9062"/>
            </w:tabs>
            <w:rPr>
              <w:rFonts w:eastAsiaTheme="minorEastAsia"/>
              <w:noProof/>
              <w:lang w:eastAsia="de-CH"/>
            </w:rPr>
          </w:pPr>
          <w:hyperlink w:anchor="_Toc231370509" w:history="1">
            <w:r w:rsidRPr="00673E3C">
              <w:rPr>
                <w:rStyle w:val="Hyperlink"/>
                <w:noProof/>
              </w:rPr>
              <w:t>1. Einleitung</w:t>
            </w:r>
            <w:r>
              <w:rPr>
                <w:noProof/>
                <w:webHidden/>
              </w:rPr>
              <w:tab/>
            </w:r>
            <w:r>
              <w:rPr>
                <w:noProof/>
                <w:webHidden/>
              </w:rPr>
              <w:fldChar w:fldCharType="begin"/>
            </w:r>
            <w:r>
              <w:rPr>
                <w:noProof/>
                <w:webHidden/>
              </w:rPr>
              <w:instrText xml:space="preserve"> PAGEREF _Toc231370509 \h </w:instrText>
            </w:r>
            <w:r>
              <w:rPr>
                <w:noProof/>
                <w:webHidden/>
              </w:rPr>
            </w:r>
            <w:r>
              <w:rPr>
                <w:noProof/>
                <w:webHidden/>
              </w:rPr>
              <w:fldChar w:fldCharType="separate"/>
            </w:r>
            <w:r>
              <w:rPr>
                <w:noProof/>
                <w:webHidden/>
              </w:rPr>
              <w:t>4</w:t>
            </w:r>
            <w:r>
              <w:rPr>
                <w:noProof/>
                <w:webHidden/>
              </w:rPr>
              <w:fldChar w:fldCharType="end"/>
            </w:r>
          </w:hyperlink>
        </w:p>
        <w:p w14:paraId="40462DEF" w14:textId="7C5C52B1" w:rsidR="009C2C9F" w:rsidRDefault="009C2C9F">
          <w:pPr>
            <w:pStyle w:val="Verzeichnis2"/>
            <w:tabs>
              <w:tab w:val="right" w:leader="dot" w:pos="9062"/>
            </w:tabs>
            <w:rPr>
              <w:rFonts w:eastAsiaTheme="minorEastAsia"/>
              <w:noProof/>
              <w:lang w:eastAsia="de-CH"/>
            </w:rPr>
          </w:pPr>
          <w:hyperlink w:anchor="_Toc231370510" w:history="1">
            <w:r w:rsidRPr="00673E3C">
              <w:rPr>
                <w:rStyle w:val="Hyperlink"/>
                <w:noProof/>
              </w:rPr>
              <w:t>1.1 Projektbeschreibung</w:t>
            </w:r>
            <w:r>
              <w:rPr>
                <w:noProof/>
                <w:webHidden/>
              </w:rPr>
              <w:tab/>
            </w:r>
            <w:r>
              <w:rPr>
                <w:noProof/>
                <w:webHidden/>
              </w:rPr>
              <w:fldChar w:fldCharType="begin"/>
            </w:r>
            <w:r>
              <w:rPr>
                <w:noProof/>
                <w:webHidden/>
              </w:rPr>
              <w:instrText xml:space="preserve"> PAGEREF _Toc231370510 \h </w:instrText>
            </w:r>
            <w:r>
              <w:rPr>
                <w:noProof/>
                <w:webHidden/>
              </w:rPr>
            </w:r>
            <w:r>
              <w:rPr>
                <w:noProof/>
                <w:webHidden/>
              </w:rPr>
              <w:fldChar w:fldCharType="separate"/>
            </w:r>
            <w:r>
              <w:rPr>
                <w:noProof/>
                <w:webHidden/>
              </w:rPr>
              <w:t>4</w:t>
            </w:r>
            <w:r>
              <w:rPr>
                <w:noProof/>
                <w:webHidden/>
              </w:rPr>
              <w:fldChar w:fldCharType="end"/>
            </w:r>
          </w:hyperlink>
        </w:p>
        <w:p w14:paraId="5F5D0C94" w14:textId="52888979" w:rsidR="009C2C9F" w:rsidRDefault="009C2C9F">
          <w:pPr>
            <w:pStyle w:val="Verzeichnis2"/>
            <w:tabs>
              <w:tab w:val="right" w:leader="dot" w:pos="9062"/>
            </w:tabs>
            <w:rPr>
              <w:rFonts w:eastAsiaTheme="minorEastAsia"/>
              <w:noProof/>
              <w:lang w:eastAsia="de-CH"/>
            </w:rPr>
          </w:pPr>
          <w:hyperlink w:anchor="_Toc231370511" w:history="1">
            <w:r w:rsidRPr="00673E3C">
              <w:rPr>
                <w:rStyle w:val="Hyperlink"/>
                <w:noProof/>
              </w:rPr>
              <w:t>1.2 Mögliche Risiken</w:t>
            </w:r>
            <w:r>
              <w:rPr>
                <w:noProof/>
                <w:webHidden/>
              </w:rPr>
              <w:tab/>
            </w:r>
            <w:r>
              <w:rPr>
                <w:noProof/>
                <w:webHidden/>
              </w:rPr>
              <w:fldChar w:fldCharType="begin"/>
            </w:r>
            <w:r>
              <w:rPr>
                <w:noProof/>
                <w:webHidden/>
              </w:rPr>
              <w:instrText xml:space="preserve"> PAGEREF _Toc231370511 \h </w:instrText>
            </w:r>
            <w:r>
              <w:rPr>
                <w:noProof/>
                <w:webHidden/>
              </w:rPr>
            </w:r>
            <w:r>
              <w:rPr>
                <w:noProof/>
                <w:webHidden/>
              </w:rPr>
              <w:fldChar w:fldCharType="separate"/>
            </w:r>
            <w:r>
              <w:rPr>
                <w:noProof/>
                <w:webHidden/>
              </w:rPr>
              <w:t>4</w:t>
            </w:r>
            <w:r>
              <w:rPr>
                <w:noProof/>
                <w:webHidden/>
              </w:rPr>
              <w:fldChar w:fldCharType="end"/>
            </w:r>
          </w:hyperlink>
        </w:p>
        <w:p w14:paraId="0FB8730B" w14:textId="60D61A78" w:rsidR="009C2C9F" w:rsidRDefault="009C2C9F">
          <w:pPr>
            <w:pStyle w:val="Verzeichnis1"/>
            <w:tabs>
              <w:tab w:val="right" w:leader="dot" w:pos="9062"/>
            </w:tabs>
            <w:rPr>
              <w:rFonts w:eastAsiaTheme="minorEastAsia"/>
              <w:noProof/>
              <w:lang w:eastAsia="de-CH"/>
            </w:rPr>
          </w:pPr>
          <w:hyperlink w:anchor="_Toc231370512" w:history="1">
            <w:r w:rsidRPr="00673E3C">
              <w:rPr>
                <w:rStyle w:val="Hyperlink"/>
                <w:noProof/>
              </w:rPr>
              <w:t>2. Planung</w:t>
            </w:r>
            <w:r>
              <w:rPr>
                <w:noProof/>
                <w:webHidden/>
              </w:rPr>
              <w:tab/>
            </w:r>
            <w:r>
              <w:rPr>
                <w:noProof/>
                <w:webHidden/>
              </w:rPr>
              <w:fldChar w:fldCharType="begin"/>
            </w:r>
            <w:r>
              <w:rPr>
                <w:noProof/>
                <w:webHidden/>
              </w:rPr>
              <w:instrText xml:space="preserve"> PAGEREF _Toc231370512 \h </w:instrText>
            </w:r>
            <w:r>
              <w:rPr>
                <w:noProof/>
                <w:webHidden/>
              </w:rPr>
            </w:r>
            <w:r>
              <w:rPr>
                <w:noProof/>
                <w:webHidden/>
              </w:rPr>
              <w:fldChar w:fldCharType="separate"/>
            </w:r>
            <w:r>
              <w:rPr>
                <w:noProof/>
                <w:webHidden/>
              </w:rPr>
              <w:t>5</w:t>
            </w:r>
            <w:r>
              <w:rPr>
                <w:noProof/>
                <w:webHidden/>
              </w:rPr>
              <w:fldChar w:fldCharType="end"/>
            </w:r>
          </w:hyperlink>
        </w:p>
        <w:p w14:paraId="32222857" w14:textId="09B0EE30" w:rsidR="009C2C9F" w:rsidRDefault="009C2C9F">
          <w:pPr>
            <w:pStyle w:val="Verzeichnis2"/>
            <w:tabs>
              <w:tab w:val="right" w:leader="dot" w:pos="9062"/>
            </w:tabs>
            <w:rPr>
              <w:rFonts w:eastAsiaTheme="minorEastAsia"/>
              <w:noProof/>
              <w:lang w:eastAsia="de-CH"/>
            </w:rPr>
          </w:pPr>
          <w:hyperlink w:anchor="_Toc231370513" w:history="1">
            <w:r w:rsidRPr="00673E3C">
              <w:rPr>
                <w:rStyle w:val="Hyperlink"/>
                <w:noProof/>
              </w:rPr>
              <w:t>2.1 Terminplan</w:t>
            </w:r>
            <w:r>
              <w:rPr>
                <w:noProof/>
                <w:webHidden/>
              </w:rPr>
              <w:tab/>
            </w:r>
            <w:r>
              <w:rPr>
                <w:noProof/>
                <w:webHidden/>
              </w:rPr>
              <w:fldChar w:fldCharType="begin"/>
            </w:r>
            <w:r>
              <w:rPr>
                <w:noProof/>
                <w:webHidden/>
              </w:rPr>
              <w:instrText xml:space="preserve"> PAGEREF _Toc231370513 \h </w:instrText>
            </w:r>
            <w:r>
              <w:rPr>
                <w:noProof/>
                <w:webHidden/>
              </w:rPr>
            </w:r>
            <w:r>
              <w:rPr>
                <w:noProof/>
                <w:webHidden/>
              </w:rPr>
              <w:fldChar w:fldCharType="separate"/>
            </w:r>
            <w:r>
              <w:rPr>
                <w:noProof/>
                <w:webHidden/>
              </w:rPr>
              <w:t>5</w:t>
            </w:r>
            <w:r>
              <w:rPr>
                <w:noProof/>
                <w:webHidden/>
              </w:rPr>
              <w:fldChar w:fldCharType="end"/>
            </w:r>
          </w:hyperlink>
        </w:p>
        <w:p w14:paraId="6372660C" w14:textId="33051321" w:rsidR="009C2C9F" w:rsidRDefault="009C2C9F">
          <w:pPr>
            <w:pStyle w:val="Verzeichnis2"/>
            <w:tabs>
              <w:tab w:val="right" w:leader="dot" w:pos="9062"/>
            </w:tabs>
            <w:rPr>
              <w:rFonts w:eastAsiaTheme="minorEastAsia"/>
              <w:noProof/>
              <w:lang w:eastAsia="de-CH"/>
            </w:rPr>
          </w:pPr>
          <w:hyperlink w:anchor="_Toc231370514" w:history="1">
            <w:r w:rsidRPr="00673E3C">
              <w:rPr>
                <w:rStyle w:val="Hyperlink"/>
                <w:noProof/>
              </w:rPr>
              <w:t>2.2 Entscheidungsmatrix</w:t>
            </w:r>
            <w:r>
              <w:rPr>
                <w:noProof/>
                <w:webHidden/>
              </w:rPr>
              <w:tab/>
            </w:r>
            <w:r>
              <w:rPr>
                <w:noProof/>
                <w:webHidden/>
              </w:rPr>
              <w:fldChar w:fldCharType="begin"/>
            </w:r>
            <w:r>
              <w:rPr>
                <w:noProof/>
                <w:webHidden/>
              </w:rPr>
              <w:instrText xml:space="preserve"> PAGEREF _Toc231370514 \h </w:instrText>
            </w:r>
            <w:r>
              <w:rPr>
                <w:noProof/>
                <w:webHidden/>
              </w:rPr>
            </w:r>
            <w:r>
              <w:rPr>
                <w:noProof/>
                <w:webHidden/>
              </w:rPr>
              <w:fldChar w:fldCharType="separate"/>
            </w:r>
            <w:r>
              <w:rPr>
                <w:noProof/>
                <w:webHidden/>
              </w:rPr>
              <w:t>5</w:t>
            </w:r>
            <w:r>
              <w:rPr>
                <w:noProof/>
                <w:webHidden/>
              </w:rPr>
              <w:fldChar w:fldCharType="end"/>
            </w:r>
          </w:hyperlink>
        </w:p>
        <w:p w14:paraId="36C1CF66" w14:textId="0E0D949B" w:rsidR="009C2C9F" w:rsidRDefault="009C2C9F">
          <w:pPr>
            <w:pStyle w:val="Verzeichnis1"/>
            <w:tabs>
              <w:tab w:val="right" w:leader="dot" w:pos="9062"/>
            </w:tabs>
            <w:rPr>
              <w:rFonts w:eastAsiaTheme="minorEastAsia"/>
              <w:noProof/>
              <w:lang w:eastAsia="de-CH"/>
            </w:rPr>
          </w:pPr>
          <w:hyperlink w:anchor="_Toc231370515" w:history="1">
            <w:r w:rsidRPr="00673E3C">
              <w:rPr>
                <w:rStyle w:val="Hyperlink"/>
                <w:noProof/>
              </w:rPr>
              <w:t>3. Hauptteil</w:t>
            </w:r>
            <w:r>
              <w:rPr>
                <w:noProof/>
                <w:webHidden/>
              </w:rPr>
              <w:tab/>
            </w:r>
            <w:r>
              <w:rPr>
                <w:noProof/>
                <w:webHidden/>
              </w:rPr>
              <w:fldChar w:fldCharType="begin"/>
            </w:r>
            <w:r>
              <w:rPr>
                <w:noProof/>
                <w:webHidden/>
              </w:rPr>
              <w:instrText xml:space="preserve"> PAGEREF _Toc231370515 \h </w:instrText>
            </w:r>
            <w:r>
              <w:rPr>
                <w:noProof/>
                <w:webHidden/>
              </w:rPr>
            </w:r>
            <w:r>
              <w:rPr>
                <w:noProof/>
                <w:webHidden/>
              </w:rPr>
              <w:fldChar w:fldCharType="separate"/>
            </w:r>
            <w:r>
              <w:rPr>
                <w:noProof/>
                <w:webHidden/>
              </w:rPr>
              <w:t>6</w:t>
            </w:r>
            <w:r>
              <w:rPr>
                <w:noProof/>
                <w:webHidden/>
              </w:rPr>
              <w:fldChar w:fldCharType="end"/>
            </w:r>
          </w:hyperlink>
        </w:p>
        <w:p w14:paraId="443E4B41" w14:textId="4A611A84" w:rsidR="009C2C9F" w:rsidRDefault="009C2C9F">
          <w:pPr>
            <w:pStyle w:val="Verzeichnis2"/>
            <w:tabs>
              <w:tab w:val="right" w:leader="dot" w:pos="9062"/>
            </w:tabs>
            <w:rPr>
              <w:rFonts w:eastAsiaTheme="minorEastAsia"/>
              <w:noProof/>
              <w:lang w:eastAsia="de-CH"/>
            </w:rPr>
          </w:pPr>
          <w:hyperlink w:anchor="_Toc231370516" w:history="1">
            <w:r w:rsidRPr="00673E3C">
              <w:rPr>
                <w:rStyle w:val="Hyperlink"/>
                <w:noProof/>
              </w:rPr>
              <w:t>3.1 Vorgehen und Zwischenschritte</w:t>
            </w:r>
            <w:r>
              <w:rPr>
                <w:noProof/>
                <w:webHidden/>
              </w:rPr>
              <w:tab/>
            </w:r>
            <w:r>
              <w:rPr>
                <w:noProof/>
                <w:webHidden/>
              </w:rPr>
              <w:fldChar w:fldCharType="begin"/>
            </w:r>
            <w:r>
              <w:rPr>
                <w:noProof/>
                <w:webHidden/>
              </w:rPr>
              <w:instrText xml:space="preserve"> PAGEREF _Toc231370516 \h </w:instrText>
            </w:r>
            <w:r>
              <w:rPr>
                <w:noProof/>
                <w:webHidden/>
              </w:rPr>
            </w:r>
            <w:r>
              <w:rPr>
                <w:noProof/>
                <w:webHidden/>
              </w:rPr>
              <w:fldChar w:fldCharType="separate"/>
            </w:r>
            <w:r>
              <w:rPr>
                <w:noProof/>
                <w:webHidden/>
              </w:rPr>
              <w:t>6</w:t>
            </w:r>
            <w:r>
              <w:rPr>
                <w:noProof/>
                <w:webHidden/>
              </w:rPr>
              <w:fldChar w:fldCharType="end"/>
            </w:r>
          </w:hyperlink>
        </w:p>
        <w:p w14:paraId="24D9D63B" w14:textId="4907F3AE" w:rsidR="009C2C9F" w:rsidRDefault="009C2C9F">
          <w:pPr>
            <w:pStyle w:val="Verzeichnis2"/>
            <w:tabs>
              <w:tab w:val="right" w:leader="dot" w:pos="9062"/>
            </w:tabs>
            <w:rPr>
              <w:rFonts w:eastAsiaTheme="minorEastAsia"/>
              <w:noProof/>
              <w:lang w:eastAsia="de-CH"/>
            </w:rPr>
          </w:pPr>
          <w:hyperlink w:anchor="_Toc231370517" w:history="1">
            <w:r w:rsidRPr="00673E3C">
              <w:rPr>
                <w:rStyle w:val="Hyperlink"/>
                <w:noProof/>
              </w:rPr>
              <w:t>3.2 Ergebnis der Arbeit</w:t>
            </w:r>
            <w:r>
              <w:rPr>
                <w:noProof/>
                <w:webHidden/>
              </w:rPr>
              <w:tab/>
            </w:r>
            <w:r>
              <w:rPr>
                <w:noProof/>
                <w:webHidden/>
              </w:rPr>
              <w:fldChar w:fldCharType="begin"/>
            </w:r>
            <w:r>
              <w:rPr>
                <w:noProof/>
                <w:webHidden/>
              </w:rPr>
              <w:instrText xml:space="preserve"> PAGEREF _Toc231370517 \h </w:instrText>
            </w:r>
            <w:r>
              <w:rPr>
                <w:noProof/>
                <w:webHidden/>
              </w:rPr>
            </w:r>
            <w:r>
              <w:rPr>
                <w:noProof/>
                <w:webHidden/>
              </w:rPr>
              <w:fldChar w:fldCharType="separate"/>
            </w:r>
            <w:r>
              <w:rPr>
                <w:noProof/>
                <w:webHidden/>
              </w:rPr>
              <w:t>6</w:t>
            </w:r>
            <w:r>
              <w:rPr>
                <w:noProof/>
                <w:webHidden/>
              </w:rPr>
              <w:fldChar w:fldCharType="end"/>
            </w:r>
          </w:hyperlink>
        </w:p>
        <w:p w14:paraId="53FC5233" w14:textId="40173EA4" w:rsidR="009C2C9F" w:rsidRDefault="009C2C9F">
          <w:pPr>
            <w:pStyle w:val="Verzeichnis2"/>
            <w:tabs>
              <w:tab w:val="right" w:leader="dot" w:pos="9062"/>
            </w:tabs>
            <w:rPr>
              <w:rFonts w:eastAsiaTheme="minorEastAsia"/>
              <w:noProof/>
              <w:lang w:eastAsia="de-CH"/>
            </w:rPr>
          </w:pPr>
          <w:hyperlink w:anchor="_Toc231370518" w:history="1">
            <w:r w:rsidRPr="00673E3C">
              <w:rPr>
                <w:rStyle w:val="Hyperlink"/>
                <w:noProof/>
              </w:rPr>
              <w:t>3.3 Funktionsbeschreibung</w:t>
            </w:r>
            <w:r>
              <w:rPr>
                <w:noProof/>
                <w:webHidden/>
              </w:rPr>
              <w:tab/>
            </w:r>
            <w:r>
              <w:rPr>
                <w:noProof/>
                <w:webHidden/>
              </w:rPr>
              <w:fldChar w:fldCharType="begin"/>
            </w:r>
            <w:r>
              <w:rPr>
                <w:noProof/>
                <w:webHidden/>
              </w:rPr>
              <w:instrText xml:space="preserve"> PAGEREF _Toc231370518 \h </w:instrText>
            </w:r>
            <w:r>
              <w:rPr>
                <w:noProof/>
                <w:webHidden/>
              </w:rPr>
            </w:r>
            <w:r>
              <w:rPr>
                <w:noProof/>
                <w:webHidden/>
              </w:rPr>
              <w:fldChar w:fldCharType="separate"/>
            </w:r>
            <w:r>
              <w:rPr>
                <w:noProof/>
                <w:webHidden/>
              </w:rPr>
              <w:t>6</w:t>
            </w:r>
            <w:r>
              <w:rPr>
                <w:noProof/>
                <w:webHidden/>
              </w:rPr>
              <w:fldChar w:fldCharType="end"/>
            </w:r>
          </w:hyperlink>
        </w:p>
        <w:p w14:paraId="11EA5448" w14:textId="3FD584FB" w:rsidR="009C2C9F" w:rsidRDefault="009C2C9F">
          <w:pPr>
            <w:pStyle w:val="Verzeichnis2"/>
            <w:tabs>
              <w:tab w:val="right" w:leader="dot" w:pos="9062"/>
            </w:tabs>
            <w:rPr>
              <w:rFonts w:eastAsiaTheme="minorEastAsia"/>
              <w:noProof/>
              <w:lang w:eastAsia="de-CH"/>
            </w:rPr>
          </w:pPr>
          <w:hyperlink w:anchor="_Toc231370519" w:history="1">
            <w:r w:rsidRPr="00673E3C">
              <w:rPr>
                <w:rStyle w:val="Hyperlink"/>
                <w:noProof/>
              </w:rPr>
              <w:t>3.4 Arbeitsjournal</w:t>
            </w:r>
            <w:r>
              <w:rPr>
                <w:noProof/>
                <w:webHidden/>
              </w:rPr>
              <w:tab/>
            </w:r>
            <w:r>
              <w:rPr>
                <w:noProof/>
                <w:webHidden/>
              </w:rPr>
              <w:fldChar w:fldCharType="begin"/>
            </w:r>
            <w:r>
              <w:rPr>
                <w:noProof/>
                <w:webHidden/>
              </w:rPr>
              <w:instrText xml:space="preserve"> PAGEREF _Toc231370519 \h </w:instrText>
            </w:r>
            <w:r>
              <w:rPr>
                <w:noProof/>
                <w:webHidden/>
              </w:rPr>
            </w:r>
            <w:r>
              <w:rPr>
                <w:noProof/>
                <w:webHidden/>
              </w:rPr>
              <w:fldChar w:fldCharType="separate"/>
            </w:r>
            <w:r>
              <w:rPr>
                <w:noProof/>
                <w:webHidden/>
              </w:rPr>
              <w:t>6</w:t>
            </w:r>
            <w:r>
              <w:rPr>
                <w:noProof/>
                <w:webHidden/>
              </w:rPr>
              <w:fldChar w:fldCharType="end"/>
            </w:r>
          </w:hyperlink>
        </w:p>
        <w:p w14:paraId="65B01B41" w14:textId="33D2BD22" w:rsidR="009C2C9F" w:rsidRDefault="009C2C9F">
          <w:pPr>
            <w:pStyle w:val="Verzeichnis3"/>
            <w:tabs>
              <w:tab w:val="right" w:leader="dot" w:pos="9062"/>
            </w:tabs>
            <w:rPr>
              <w:rFonts w:eastAsiaTheme="minorEastAsia"/>
              <w:noProof/>
              <w:lang w:eastAsia="de-CH"/>
            </w:rPr>
          </w:pPr>
          <w:hyperlink w:anchor="_Toc231370520" w:history="1">
            <w:r w:rsidRPr="00673E3C">
              <w:rPr>
                <w:rStyle w:val="Hyperlink"/>
                <w:noProof/>
              </w:rPr>
              <w:t>Woche 1</w:t>
            </w:r>
            <w:r>
              <w:rPr>
                <w:noProof/>
                <w:webHidden/>
              </w:rPr>
              <w:tab/>
            </w:r>
            <w:r>
              <w:rPr>
                <w:noProof/>
                <w:webHidden/>
              </w:rPr>
              <w:fldChar w:fldCharType="begin"/>
            </w:r>
            <w:r>
              <w:rPr>
                <w:noProof/>
                <w:webHidden/>
              </w:rPr>
              <w:instrText xml:space="preserve"> PAGEREF _Toc231370520 \h </w:instrText>
            </w:r>
            <w:r>
              <w:rPr>
                <w:noProof/>
                <w:webHidden/>
              </w:rPr>
            </w:r>
            <w:r>
              <w:rPr>
                <w:noProof/>
                <w:webHidden/>
              </w:rPr>
              <w:fldChar w:fldCharType="separate"/>
            </w:r>
            <w:r>
              <w:rPr>
                <w:noProof/>
                <w:webHidden/>
              </w:rPr>
              <w:t>6</w:t>
            </w:r>
            <w:r>
              <w:rPr>
                <w:noProof/>
                <w:webHidden/>
              </w:rPr>
              <w:fldChar w:fldCharType="end"/>
            </w:r>
          </w:hyperlink>
        </w:p>
        <w:p w14:paraId="3012894C" w14:textId="624E0670" w:rsidR="009C2C9F" w:rsidRDefault="009C2C9F">
          <w:pPr>
            <w:pStyle w:val="Verzeichnis2"/>
            <w:tabs>
              <w:tab w:val="right" w:leader="dot" w:pos="9062"/>
            </w:tabs>
            <w:rPr>
              <w:rFonts w:eastAsiaTheme="minorEastAsia"/>
              <w:noProof/>
              <w:lang w:eastAsia="de-CH"/>
            </w:rPr>
          </w:pPr>
          <w:hyperlink w:anchor="_Toc231370521" w:history="1">
            <w:r w:rsidRPr="00673E3C">
              <w:rPr>
                <w:rStyle w:val="Hyperlink"/>
                <w:noProof/>
              </w:rPr>
              <w:t>3.5 Testplan</w:t>
            </w:r>
            <w:r>
              <w:rPr>
                <w:noProof/>
                <w:webHidden/>
              </w:rPr>
              <w:tab/>
            </w:r>
            <w:r>
              <w:rPr>
                <w:noProof/>
                <w:webHidden/>
              </w:rPr>
              <w:fldChar w:fldCharType="begin"/>
            </w:r>
            <w:r>
              <w:rPr>
                <w:noProof/>
                <w:webHidden/>
              </w:rPr>
              <w:instrText xml:space="preserve"> PAGEREF _Toc231370521 \h </w:instrText>
            </w:r>
            <w:r>
              <w:rPr>
                <w:noProof/>
                <w:webHidden/>
              </w:rPr>
            </w:r>
            <w:r>
              <w:rPr>
                <w:noProof/>
                <w:webHidden/>
              </w:rPr>
              <w:fldChar w:fldCharType="separate"/>
            </w:r>
            <w:r>
              <w:rPr>
                <w:noProof/>
                <w:webHidden/>
              </w:rPr>
              <w:t>6</w:t>
            </w:r>
            <w:r>
              <w:rPr>
                <w:noProof/>
                <w:webHidden/>
              </w:rPr>
              <w:fldChar w:fldCharType="end"/>
            </w:r>
          </w:hyperlink>
        </w:p>
        <w:p w14:paraId="5229E5AD" w14:textId="2205B5A9" w:rsidR="009C2C9F" w:rsidRDefault="009C2C9F">
          <w:pPr>
            <w:pStyle w:val="Verzeichnis1"/>
            <w:tabs>
              <w:tab w:val="right" w:leader="dot" w:pos="9062"/>
            </w:tabs>
            <w:rPr>
              <w:rFonts w:eastAsiaTheme="minorEastAsia"/>
              <w:noProof/>
              <w:lang w:eastAsia="de-CH"/>
            </w:rPr>
          </w:pPr>
          <w:hyperlink w:anchor="_Toc231370522" w:history="1">
            <w:r w:rsidRPr="00673E3C">
              <w:rPr>
                <w:rStyle w:val="Hyperlink"/>
                <w:noProof/>
              </w:rPr>
              <w:t>4. Zusätzliches</w:t>
            </w:r>
            <w:r>
              <w:rPr>
                <w:noProof/>
                <w:webHidden/>
              </w:rPr>
              <w:tab/>
            </w:r>
            <w:r>
              <w:rPr>
                <w:noProof/>
                <w:webHidden/>
              </w:rPr>
              <w:fldChar w:fldCharType="begin"/>
            </w:r>
            <w:r>
              <w:rPr>
                <w:noProof/>
                <w:webHidden/>
              </w:rPr>
              <w:instrText xml:space="preserve"> PAGEREF _Toc231370522 \h </w:instrText>
            </w:r>
            <w:r>
              <w:rPr>
                <w:noProof/>
                <w:webHidden/>
              </w:rPr>
            </w:r>
            <w:r>
              <w:rPr>
                <w:noProof/>
                <w:webHidden/>
              </w:rPr>
              <w:fldChar w:fldCharType="separate"/>
            </w:r>
            <w:r>
              <w:rPr>
                <w:noProof/>
                <w:webHidden/>
              </w:rPr>
              <w:t>7</w:t>
            </w:r>
            <w:r>
              <w:rPr>
                <w:noProof/>
                <w:webHidden/>
              </w:rPr>
              <w:fldChar w:fldCharType="end"/>
            </w:r>
          </w:hyperlink>
        </w:p>
        <w:p w14:paraId="2C5CF91D" w14:textId="1823637A" w:rsidR="009C2C9F" w:rsidRDefault="009C2C9F">
          <w:pPr>
            <w:pStyle w:val="Verzeichnis2"/>
            <w:tabs>
              <w:tab w:val="right" w:leader="dot" w:pos="9062"/>
            </w:tabs>
            <w:rPr>
              <w:rFonts w:eastAsiaTheme="minorEastAsia"/>
              <w:noProof/>
              <w:lang w:eastAsia="de-CH"/>
            </w:rPr>
          </w:pPr>
          <w:hyperlink w:anchor="_Toc231370523" w:history="1">
            <w:r w:rsidRPr="00673E3C">
              <w:rPr>
                <w:rStyle w:val="Hyperlink"/>
                <w:noProof/>
              </w:rPr>
              <w:t>4.1 Bildverzeichnis</w:t>
            </w:r>
            <w:r>
              <w:rPr>
                <w:noProof/>
                <w:webHidden/>
              </w:rPr>
              <w:tab/>
            </w:r>
            <w:r>
              <w:rPr>
                <w:noProof/>
                <w:webHidden/>
              </w:rPr>
              <w:fldChar w:fldCharType="begin"/>
            </w:r>
            <w:r>
              <w:rPr>
                <w:noProof/>
                <w:webHidden/>
              </w:rPr>
              <w:instrText xml:space="preserve"> PAGEREF _Toc231370523 \h </w:instrText>
            </w:r>
            <w:r>
              <w:rPr>
                <w:noProof/>
                <w:webHidden/>
              </w:rPr>
            </w:r>
            <w:r>
              <w:rPr>
                <w:noProof/>
                <w:webHidden/>
              </w:rPr>
              <w:fldChar w:fldCharType="separate"/>
            </w:r>
            <w:r>
              <w:rPr>
                <w:noProof/>
                <w:webHidden/>
              </w:rPr>
              <w:t>7</w:t>
            </w:r>
            <w:r>
              <w:rPr>
                <w:noProof/>
                <w:webHidden/>
              </w:rPr>
              <w:fldChar w:fldCharType="end"/>
            </w:r>
          </w:hyperlink>
        </w:p>
        <w:p w14:paraId="05CD8A28" w14:textId="7F0A13BA" w:rsidR="009C2C9F" w:rsidRDefault="009C2C9F">
          <w:pPr>
            <w:pStyle w:val="Verzeichnis2"/>
            <w:tabs>
              <w:tab w:val="right" w:leader="dot" w:pos="9062"/>
            </w:tabs>
            <w:rPr>
              <w:rFonts w:eastAsiaTheme="minorEastAsia"/>
              <w:noProof/>
              <w:lang w:eastAsia="de-CH"/>
            </w:rPr>
          </w:pPr>
          <w:hyperlink w:anchor="_Toc231370524" w:history="1">
            <w:r w:rsidRPr="00673E3C">
              <w:rPr>
                <w:rStyle w:val="Hyperlink"/>
                <w:noProof/>
              </w:rPr>
              <w:t>4.2 Quellenverzeichnis</w:t>
            </w:r>
            <w:r>
              <w:rPr>
                <w:noProof/>
                <w:webHidden/>
              </w:rPr>
              <w:tab/>
            </w:r>
            <w:r>
              <w:rPr>
                <w:noProof/>
                <w:webHidden/>
              </w:rPr>
              <w:fldChar w:fldCharType="begin"/>
            </w:r>
            <w:r>
              <w:rPr>
                <w:noProof/>
                <w:webHidden/>
              </w:rPr>
              <w:instrText xml:space="preserve"> PAGEREF _Toc231370524 \h </w:instrText>
            </w:r>
            <w:r>
              <w:rPr>
                <w:noProof/>
                <w:webHidden/>
              </w:rPr>
            </w:r>
            <w:r>
              <w:rPr>
                <w:noProof/>
                <w:webHidden/>
              </w:rPr>
              <w:fldChar w:fldCharType="separate"/>
            </w:r>
            <w:r>
              <w:rPr>
                <w:noProof/>
                <w:webHidden/>
              </w:rPr>
              <w:t>7</w:t>
            </w:r>
            <w:r>
              <w:rPr>
                <w:noProof/>
                <w:webHidden/>
              </w:rPr>
              <w:fldChar w:fldCharType="end"/>
            </w:r>
          </w:hyperlink>
        </w:p>
        <w:p w14:paraId="6AE5F9ED" w14:textId="3939D1FC" w:rsidR="007A12BA" w:rsidRDefault="007A12BA">
          <w:r>
            <w:rPr>
              <w:b/>
              <w:bCs/>
              <w:lang w:val="de-DE"/>
            </w:rPr>
            <w:fldChar w:fldCharType="end"/>
          </w:r>
        </w:p>
      </w:sdtContent>
    </w:sdt>
    <w:p w14:paraId="7A77DF4D" w14:textId="77777777" w:rsidR="004623FC" w:rsidRDefault="004623FC" w:rsidP="004623FC"/>
    <w:p w14:paraId="63BE7B31" w14:textId="77777777" w:rsidR="00A24257" w:rsidRDefault="00A24257" w:rsidP="00A24257">
      <w:pPr>
        <w:tabs>
          <w:tab w:val="left" w:pos="4990"/>
        </w:tabs>
      </w:pPr>
    </w:p>
    <w:p w14:paraId="205798A6" w14:textId="77777777" w:rsidR="007A12BA" w:rsidRPr="007A12BA" w:rsidRDefault="007A12BA" w:rsidP="007A12BA"/>
    <w:p w14:paraId="060E6D66" w14:textId="77777777" w:rsidR="007A12BA" w:rsidRPr="007A12BA" w:rsidRDefault="007A12BA" w:rsidP="007A12BA"/>
    <w:p w14:paraId="5544224E" w14:textId="77777777" w:rsidR="007A12BA" w:rsidRPr="007A12BA" w:rsidRDefault="007A12BA" w:rsidP="007A12BA"/>
    <w:p w14:paraId="33F2F0F4" w14:textId="77777777" w:rsidR="007A12BA" w:rsidRPr="007A12BA" w:rsidRDefault="007A12BA" w:rsidP="007A12BA"/>
    <w:p w14:paraId="05308435" w14:textId="77777777" w:rsidR="007A12BA" w:rsidRPr="007A12BA" w:rsidRDefault="007A12BA" w:rsidP="007A12BA"/>
    <w:p w14:paraId="61781C05" w14:textId="77777777" w:rsidR="007A12BA" w:rsidRPr="007A12BA" w:rsidRDefault="007A12BA" w:rsidP="007A12BA"/>
    <w:p w14:paraId="0D813BCA" w14:textId="77777777" w:rsidR="007A12BA" w:rsidRPr="007A12BA" w:rsidRDefault="007A12BA" w:rsidP="007A12BA"/>
    <w:p w14:paraId="652F971B" w14:textId="77777777" w:rsidR="007A12BA" w:rsidRPr="007A12BA" w:rsidRDefault="007A12BA" w:rsidP="007A12BA"/>
    <w:p w14:paraId="363699C5" w14:textId="77777777" w:rsidR="007A12BA" w:rsidRPr="007A12BA" w:rsidRDefault="007A12BA" w:rsidP="007A12BA"/>
    <w:p w14:paraId="4809C700" w14:textId="4C076E6A" w:rsidR="007A12BA" w:rsidRDefault="007A12BA" w:rsidP="007A12BA">
      <w:pPr>
        <w:pStyle w:val="berschrift1"/>
      </w:pPr>
      <w:bookmarkStart w:id="0" w:name="_Toc231370508"/>
      <w:r>
        <w:lastRenderedPageBreak/>
        <w:t>Änderungstabelle</w:t>
      </w:r>
      <w:bookmarkEnd w:id="0"/>
    </w:p>
    <w:tbl>
      <w:tblPr>
        <w:tblStyle w:val="Tabellenraster"/>
        <w:tblW w:w="0" w:type="auto"/>
        <w:tblLook w:val="04A0" w:firstRow="1" w:lastRow="0" w:firstColumn="1" w:lastColumn="0" w:noHBand="0" w:noVBand="1"/>
      </w:tblPr>
      <w:tblGrid>
        <w:gridCol w:w="2185"/>
        <w:gridCol w:w="2177"/>
        <w:gridCol w:w="2210"/>
        <w:gridCol w:w="2490"/>
      </w:tblGrid>
      <w:tr w:rsidR="007A12BA" w14:paraId="3FF29837" w14:textId="77777777" w:rsidTr="00481CB3">
        <w:tc>
          <w:tcPr>
            <w:tcW w:w="2185" w:type="dxa"/>
            <w:shd w:val="clear" w:color="auto" w:fill="0F4761" w:themeFill="accent1" w:themeFillShade="BF"/>
          </w:tcPr>
          <w:p w14:paraId="6EB15B97" w14:textId="081689A2" w:rsidR="007A12BA" w:rsidRDefault="007A12BA" w:rsidP="007A12BA">
            <w:r>
              <w:t>Version</w:t>
            </w:r>
          </w:p>
        </w:tc>
        <w:tc>
          <w:tcPr>
            <w:tcW w:w="2177" w:type="dxa"/>
            <w:shd w:val="clear" w:color="auto" w:fill="0F4761" w:themeFill="accent1" w:themeFillShade="BF"/>
          </w:tcPr>
          <w:p w14:paraId="25139071" w14:textId="4467E854" w:rsidR="007A12BA" w:rsidRDefault="007A12BA" w:rsidP="007A12BA">
            <w:r>
              <w:t>Autor</w:t>
            </w:r>
          </w:p>
        </w:tc>
        <w:tc>
          <w:tcPr>
            <w:tcW w:w="2210" w:type="dxa"/>
            <w:shd w:val="clear" w:color="auto" w:fill="0F4761" w:themeFill="accent1" w:themeFillShade="BF"/>
          </w:tcPr>
          <w:p w14:paraId="7A98F7C5" w14:textId="42B624F4" w:rsidR="007A12BA" w:rsidRDefault="007A12BA" w:rsidP="007A12BA">
            <w:r>
              <w:t>Datum</w:t>
            </w:r>
          </w:p>
        </w:tc>
        <w:tc>
          <w:tcPr>
            <w:tcW w:w="2490" w:type="dxa"/>
            <w:shd w:val="clear" w:color="auto" w:fill="0F4761" w:themeFill="accent1" w:themeFillShade="BF"/>
          </w:tcPr>
          <w:p w14:paraId="59662DA9" w14:textId="3ED75050" w:rsidR="007A12BA" w:rsidRDefault="007A12BA" w:rsidP="007A12BA">
            <w:r>
              <w:t>Beschreibung</w:t>
            </w:r>
          </w:p>
        </w:tc>
      </w:tr>
      <w:tr w:rsidR="007A12BA" w14:paraId="041D041A" w14:textId="77777777" w:rsidTr="00481CB3">
        <w:tc>
          <w:tcPr>
            <w:tcW w:w="2185" w:type="dxa"/>
          </w:tcPr>
          <w:p w14:paraId="58C65E6E" w14:textId="626D1002" w:rsidR="007A12BA" w:rsidRDefault="00535EF8" w:rsidP="007A12BA">
            <w:r>
              <w:t>Version 1.0</w:t>
            </w:r>
          </w:p>
        </w:tc>
        <w:tc>
          <w:tcPr>
            <w:tcW w:w="2177" w:type="dxa"/>
          </w:tcPr>
          <w:p w14:paraId="4D2183BE" w14:textId="2E2B726D" w:rsidR="007A12BA" w:rsidRDefault="00535EF8" w:rsidP="007A12BA">
            <w:r>
              <w:t>Mattia Tuor</w:t>
            </w:r>
          </w:p>
        </w:tc>
        <w:tc>
          <w:tcPr>
            <w:tcW w:w="2210" w:type="dxa"/>
          </w:tcPr>
          <w:p w14:paraId="19C7EB70" w14:textId="44F9A25A" w:rsidR="007A12BA" w:rsidRDefault="00535EF8" w:rsidP="007A12BA">
            <w:r>
              <w:t>01.06.2026</w:t>
            </w:r>
          </w:p>
        </w:tc>
        <w:tc>
          <w:tcPr>
            <w:tcW w:w="2490" w:type="dxa"/>
          </w:tcPr>
          <w:p w14:paraId="259FF23E" w14:textId="3E712E77" w:rsidR="007A12BA" w:rsidRDefault="00535EF8" w:rsidP="007A12BA">
            <w:r>
              <w:t>Erstellen des Dokuments und Grundstruktur</w:t>
            </w:r>
          </w:p>
        </w:tc>
      </w:tr>
      <w:tr w:rsidR="007A12BA" w14:paraId="244ABEEC" w14:textId="77777777" w:rsidTr="00481CB3">
        <w:tc>
          <w:tcPr>
            <w:tcW w:w="2185" w:type="dxa"/>
          </w:tcPr>
          <w:p w14:paraId="6833092C" w14:textId="4AFA7A48" w:rsidR="007A12BA" w:rsidRDefault="00535EF8" w:rsidP="007A12BA">
            <w:r>
              <w:t>Version 1.1</w:t>
            </w:r>
          </w:p>
        </w:tc>
        <w:tc>
          <w:tcPr>
            <w:tcW w:w="2177" w:type="dxa"/>
          </w:tcPr>
          <w:p w14:paraId="08F3D1E0" w14:textId="28BA1839" w:rsidR="007A12BA" w:rsidRDefault="00535EF8" w:rsidP="007A12BA">
            <w:r>
              <w:t>Mattia Tuor</w:t>
            </w:r>
          </w:p>
        </w:tc>
        <w:tc>
          <w:tcPr>
            <w:tcW w:w="2210" w:type="dxa"/>
          </w:tcPr>
          <w:p w14:paraId="0CC73FA4" w14:textId="3E5D9E5D" w:rsidR="007A12BA" w:rsidRDefault="00535EF8" w:rsidP="007A12BA">
            <w:r>
              <w:t>02.06.2026</w:t>
            </w:r>
          </w:p>
        </w:tc>
        <w:tc>
          <w:tcPr>
            <w:tcW w:w="2490" w:type="dxa"/>
          </w:tcPr>
          <w:p w14:paraId="52E13212" w14:textId="6E722BA5" w:rsidR="007A12BA" w:rsidRDefault="00535EF8" w:rsidP="007A12BA">
            <w:r>
              <w:t>Tagesjournal erweitert und Überarbeitung des Dokuments</w:t>
            </w:r>
            <w:r w:rsidR="00977E39">
              <w:t xml:space="preserve"> (Projektbeschreibung, Riskien)</w:t>
            </w:r>
          </w:p>
        </w:tc>
      </w:tr>
      <w:tr w:rsidR="00535EF8" w14:paraId="52F26619" w14:textId="77777777" w:rsidTr="00481CB3">
        <w:tc>
          <w:tcPr>
            <w:tcW w:w="2185" w:type="dxa"/>
          </w:tcPr>
          <w:p w14:paraId="0482C03D" w14:textId="371D68AB" w:rsidR="00535EF8" w:rsidRDefault="00535EF8" w:rsidP="007A12BA">
            <w:r>
              <w:t xml:space="preserve">Version 1.2 </w:t>
            </w:r>
          </w:p>
        </w:tc>
        <w:tc>
          <w:tcPr>
            <w:tcW w:w="2177" w:type="dxa"/>
          </w:tcPr>
          <w:p w14:paraId="27158A73" w14:textId="170CD784" w:rsidR="00535EF8" w:rsidRDefault="00535EF8" w:rsidP="007A12BA">
            <w:r>
              <w:t>Mattia Tuor</w:t>
            </w:r>
          </w:p>
        </w:tc>
        <w:tc>
          <w:tcPr>
            <w:tcW w:w="2210" w:type="dxa"/>
          </w:tcPr>
          <w:p w14:paraId="006D30A7" w14:textId="2AA917EC" w:rsidR="00535EF8" w:rsidRDefault="00535EF8" w:rsidP="007A12BA">
            <w:r>
              <w:t>03.06.2026</w:t>
            </w:r>
          </w:p>
        </w:tc>
        <w:tc>
          <w:tcPr>
            <w:tcW w:w="2490" w:type="dxa"/>
          </w:tcPr>
          <w:p w14:paraId="77F02618" w14:textId="3EFB3F3D" w:rsidR="00535EF8" w:rsidRDefault="00535EF8" w:rsidP="007A12BA">
            <w:r>
              <w:t>Tagesjournal erweitert</w:t>
            </w:r>
          </w:p>
        </w:tc>
      </w:tr>
      <w:tr w:rsidR="00535EF8" w14:paraId="6C1F3C7E" w14:textId="77777777" w:rsidTr="00481CB3">
        <w:tc>
          <w:tcPr>
            <w:tcW w:w="2185" w:type="dxa"/>
          </w:tcPr>
          <w:p w14:paraId="3843AA5E" w14:textId="55E3326A" w:rsidR="00535EF8" w:rsidRDefault="00906961" w:rsidP="007A12BA">
            <w:r>
              <w:t>Version 2.0</w:t>
            </w:r>
          </w:p>
        </w:tc>
        <w:tc>
          <w:tcPr>
            <w:tcW w:w="2177" w:type="dxa"/>
          </w:tcPr>
          <w:p w14:paraId="16EBB776" w14:textId="18CC8E75" w:rsidR="00535EF8" w:rsidRDefault="00906961" w:rsidP="007A12BA">
            <w:r>
              <w:t>Mattia Tuor</w:t>
            </w:r>
          </w:p>
        </w:tc>
        <w:tc>
          <w:tcPr>
            <w:tcW w:w="2210" w:type="dxa"/>
          </w:tcPr>
          <w:p w14:paraId="6BE9DF24" w14:textId="7CCEDCCB" w:rsidR="00535EF8" w:rsidRDefault="00906961" w:rsidP="007A12BA">
            <w:r>
              <w:t>08.06.2026</w:t>
            </w:r>
          </w:p>
        </w:tc>
        <w:tc>
          <w:tcPr>
            <w:tcW w:w="2490" w:type="dxa"/>
          </w:tcPr>
          <w:p w14:paraId="0622478A" w14:textId="72E565B2" w:rsidR="00535EF8" w:rsidRDefault="00906961" w:rsidP="007A12BA">
            <w:r>
              <w:t>Tagesjournal erweitert</w:t>
            </w:r>
          </w:p>
        </w:tc>
      </w:tr>
      <w:tr w:rsidR="00535EF8" w14:paraId="444AD9FF" w14:textId="77777777" w:rsidTr="00481CB3">
        <w:tc>
          <w:tcPr>
            <w:tcW w:w="2185" w:type="dxa"/>
          </w:tcPr>
          <w:p w14:paraId="056092EE" w14:textId="5D733110" w:rsidR="00535EF8" w:rsidRDefault="00257548" w:rsidP="007A12BA">
            <w:r>
              <w:t>Version 2.1</w:t>
            </w:r>
          </w:p>
        </w:tc>
        <w:tc>
          <w:tcPr>
            <w:tcW w:w="2177" w:type="dxa"/>
          </w:tcPr>
          <w:p w14:paraId="64F17054" w14:textId="5BC4B504" w:rsidR="00535EF8" w:rsidRDefault="00257548" w:rsidP="007A12BA">
            <w:r>
              <w:t>Mattia Tuor</w:t>
            </w:r>
          </w:p>
        </w:tc>
        <w:tc>
          <w:tcPr>
            <w:tcW w:w="2210" w:type="dxa"/>
          </w:tcPr>
          <w:p w14:paraId="1D6F2561" w14:textId="107F7316" w:rsidR="00535EF8" w:rsidRDefault="00257548" w:rsidP="007A12BA">
            <w:r>
              <w:t>09.06.2026</w:t>
            </w:r>
          </w:p>
        </w:tc>
        <w:tc>
          <w:tcPr>
            <w:tcW w:w="2490" w:type="dxa"/>
          </w:tcPr>
          <w:p w14:paraId="4BF9AC11" w14:textId="681F7ED6" w:rsidR="00535EF8" w:rsidRDefault="00257548" w:rsidP="007A12BA">
            <w:r>
              <w:t>Tagesjournal erweitert</w:t>
            </w:r>
          </w:p>
        </w:tc>
      </w:tr>
      <w:tr w:rsidR="00481CB3" w14:paraId="638291E8" w14:textId="77777777" w:rsidTr="00481CB3">
        <w:tc>
          <w:tcPr>
            <w:tcW w:w="2185" w:type="dxa"/>
          </w:tcPr>
          <w:p w14:paraId="292F3949" w14:textId="4051D414" w:rsidR="00481CB3" w:rsidRDefault="00481CB3" w:rsidP="007A12BA">
            <w:r>
              <w:t>Version 2.2</w:t>
            </w:r>
          </w:p>
        </w:tc>
        <w:tc>
          <w:tcPr>
            <w:tcW w:w="2177" w:type="dxa"/>
          </w:tcPr>
          <w:p w14:paraId="13B57CF7" w14:textId="44EB5713" w:rsidR="00481CB3" w:rsidRDefault="00481CB3" w:rsidP="007A12BA">
            <w:r>
              <w:t>Mattia Tuor</w:t>
            </w:r>
          </w:p>
        </w:tc>
        <w:tc>
          <w:tcPr>
            <w:tcW w:w="2210" w:type="dxa"/>
          </w:tcPr>
          <w:p w14:paraId="3487C23C" w14:textId="6AB1C4EA" w:rsidR="00481CB3" w:rsidRDefault="00481CB3" w:rsidP="007A12BA">
            <w:r>
              <w:t>10.06.2026</w:t>
            </w:r>
          </w:p>
        </w:tc>
        <w:tc>
          <w:tcPr>
            <w:tcW w:w="2490" w:type="dxa"/>
          </w:tcPr>
          <w:p w14:paraId="57333B9B" w14:textId="3FF0901E" w:rsidR="00481CB3" w:rsidRDefault="00481CB3" w:rsidP="007A12BA">
            <w:r>
              <w:t>Tagesjournal erweitert</w:t>
            </w:r>
          </w:p>
        </w:tc>
      </w:tr>
      <w:tr w:rsidR="00481CB3" w14:paraId="5604C3C1" w14:textId="77777777" w:rsidTr="00481CB3">
        <w:tc>
          <w:tcPr>
            <w:tcW w:w="2185" w:type="dxa"/>
          </w:tcPr>
          <w:p w14:paraId="23246100" w14:textId="4D9F0C67" w:rsidR="00481CB3" w:rsidRDefault="00045DD5" w:rsidP="007A12BA">
            <w:r>
              <w:t>Version 3.0</w:t>
            </w:r>
          </w:p>
        </w:tc>
        <w:tc>
          <w:tcPr>
            <w:tcW w:w="2177" w:type="dxa"/>
          </w:tcPr>
          <w:p w14:paraId="45AA102C" w14:textId="323D8CC1" w:rsidR="00481CB3" w:rsidRDefault="00045DD5" w:rsidP="007A12BA">
            <w:r>
              <w:t>Mattia Tuor</w:t>
            </w:r>
          </w:p>
        </w:tc>
        <w:tc>
          <w:tcPr>
            <w:tcW w:w="2210" w:type="dxa"/>
          </w:tcPr>
          <w:p w14:paraId="283B334A" w14:textId="663709B8" w:rsidR="00481CB3" w:rsidRDefault="00045DD5" w:rsidP="007A12BA">
            <w:r>
              <w:t>15.06.2026</w:t>
            </w:r>
          </w:p>
        </w:tc>
        <w:tc>
          <w:tcPr>
            <w:tcW w:w="2490" w:type="dxa"/>
          </w:tcPr>
          <w:p w14:paraId="022B666B" w14:textId="5AEDFF0E" w:rsidR="00481CB3" w:rsidRDefault="00045DD5" w:rsidP="007A12BA">
            <w:r>
              <w:t>Tagesjournal erweitert</w:t>
            </w:r>
          </w:p>
        </w:tc>
      </w:tr>
      <w:tr w:rsidR="00481CB3" w14:paraId="373FD3E2" w14:textId="77777777" w:rsidTr="00481CB3">
        <w:tc>
          <w:tcPr>
            <w:tcW w:w="2185" w:type="dxa"/>
          </w:tcPr>
          <w:p w14:paraId="0FD69564" w14:textId="38997B3F" w:rsidR="00481CB3" w:rsidRDefault="003F3E8C" w:rsidP="007A12BA">
            <w:r>
              <w:t>Version 3.1</w:t>
            </w:r>
          </w:p>
        </w:tc>
        <w:tc>
          <w:tcPr>
            <w:tcW w:w="2177" w:type="dxa"/>
          </w:tcPr>
          <w:p w14:paraId="362DD261" w14:textId="0DEB31EC" w:rsidR="00481CB3" w:rsidRDefault="003F3E8C" w:rsidP="007A12BA">
            <w:r>
              <w:t>Mattia Tuor</w:t>
            </w:r>
          </w:p>
        </w:tc>
        <w:tc>
          <w:tcPr>
            <w:tcW w:w="2210" w:type="dxa"/>
          </w:tcPr>
          <w:p w14:paraId="16EC9DCB" w14:textId="44659BE5" w:rsidR="00481CB3" w:rsidRDefault="003F3E8C" w:rsidP="007A12BA">
            <w:r>
              <w:t>16.06.2026</w:t>
            </w:r>
          </w:p>
        </w:tc>
        <w:tc>
          <w:tcPr>
            <w:tcW w:w="2490" w:type="dxa"/>
          </w:tcPr>
          <w:p w14:paraId="0E6E4453" w14:textId="4C489257" w:rsidR="00481CB3" w:rsidRDefault="003F3E8C" w:rsidP="007A12BA">
            <w:r>
              <w:t>Tagesjournal erweitert und Testplan erweitert</w:t>
            </w:r>
          </w:p>
        </w:tc>
      </w:tr>
      <w:tr w:rsidR="00481CB3" w14:paraId="3245BFCF" w14:textId="77777777" w:rsidTr="00481CB3">
        <w:tc>
          <w:tcPr>
            <w:tcW w:w="2185" w:type="dxa"/>
          </w:tcPr>
          <w:p w14:paraId="26B053A1" w14:textId="3C2BDD42" w:rsidR="00481CB3" w:rsidRDefault="005F1408" w:rsidP="007A12BA">
            <w:r>
              <w:t xml:space="preserve">Version 3.2 </w:t>
            </w:r>
          </w:p>
        </w:tc>
        <w:tc>
          <w:tcPr>
            <w:tcW w:w="2177" w:type="dxa"/>
          </w:tcPr>
          <w:p w14:paraId="558508C0" w14:textId="426DCB7F" w:rsidR="00481CB3" w:rsidRDefault="005F1408" w:rsidP="007A12BA">
            <w:r>
              <w:t>Mattia Tuor</w:t>
            </w:r>
          </w:p>
        </w:tc>
        <w:tc>
          <w:tcPr>
            <w:tcW w:w="2210" w:type="dxa"/>
          </w:tcPr>
          <w:p w14:paraId="6BAD8F9B" w14:textId="24ED351C" w:rsidR="00481CB3" w:rsidRDefault="005F1408" w:rsidP="007A12BA">
            <w:r>
              <w:t>17.06.2026</w:t>
            </w:r>
          </w:p>
        </w:tc>
        <w:tc>
          <w:tcPr>
            <w:tcW w:w="2490" w:type="dxa"/>
          </w:tcPr>
          <w:p w14:paraId="7C6B0FB0" w14:textId="1E888FDB" w:rsidR="00481CB3" w:rsidRDefault="005F1408" w:rsidP="007A12BA">
            <w:r>
              <w:t>Tagesjournal erweitert</w:t>
            </w:r>
          </w:p>
        </w:tc>
      </w:tr>
      <w:tr w:rsidR="00481CB3" w14:paraId="651B26B5" w14:textId="77777777" w:rsidTr="00481CB3">
        <w:tc>
          <w:tcPr>
            <w:tcW w:w="2185" w:type="dxa"/>
          </w:tcPr>
          <w:p w14:paraId="38DC3F31" w14:textId="7031A90C" w:rsidR="00481CB3" w:rsidRDefault="005F1408" w:rsidP="007A12BA">
            <w:r>
              <w:t>Version 4.0</w:t>
            </w:r>
          </w:p>
        </w:tc>
        <w:tc>
          <w:tcPr>
            <w:tcW w:w="2177" w:type="dxa"/>
          </w:tcPr>
          <w:p w14:paraId="74711037" w14:textId="687AC3D2" w:rsidR="00481CB3" w:rsidRDefault="005F1408" w:rsidP="007A12BA">
            <w:r>
              <w:t>Mattia Tuor</w:t>
            </w:r>
          </w:p>
        </w:tc>
        <w:tc>
          <w:tcPr>
            <w:tcW w:w="2210" w:type="dxa"/>
          </w:tcPr>
          <w:p w14:paraId="308810E2" w14:textId="28E43D5B" w:rsidR="00481CB3" w:rsidRDefault="005F1408" w:rsidP="007A12BA">
            <w:r>
              <w:t>22.06.2026</w:t>
            </w:r>
          </w:p>
        </w:tc>
        <w:tc>
          <w:tcPr>
            <w:tcW w:w="2490" w:type="dxa"/>
          </w:tcPr>
          <w:p w14:paraId="6EFC6E2A" w14:textId="6B27BE12" w:rsidR="00481CB3" w:rsidRDefault="00BD4547" w:rsidP="007A12BA">
            <w:r>
              <w:t>Tagesjournal erweitert</w:t>
            </w:r>
          </w:p>
        </w:tc>
      </w:tr>
      <w:tr w:rsidR="00481CB3" w14:paraId="06849864" w14:textId="77777777" w:rsidTr="00481CB3">
        <w:tc>
          <w:tcPr>
            <w:tcW w:w="2185" w:type="dxa"/>
          </w:tcPr>
          <w:p w14:paraId="5DA8EBDB" w14:textId="77777777" w:rsidR="00481CB3" w:rsidRDefault="00481CB3" w:rsidP="007A12BA"/>
        </w:tc>
        <w:tc>
          <w:tcPr>
            <w:tcW w:w="2177" w:type="dxa"/>
          </w:tcPr>
          <w:p w14:paraId="346D254C" w14:textId="77777777" w:rsidR="00481CB3" w:rsidRDefault="00481CB3" w:rsidP="007A12BA"/>
        </w:tc>
        <w:tc>
          <w:tcPr>
            <w:tcW w:w="2210" w:type="dxa"/>
          </w:tcPr>
          <w:p w14:paraId="5A3CAE4C" w14:textId="77777777" w:rsidR="00481CB3" w:rsidRDefault="00481CB3" w:rsidP="007A12BA"/>
        </w:tc>
        <w:tc>
          <w:tcPr>
            <w:tcW w:w="2490" w:type="dxa"/>
          </w:tcPr>
          <w:p w14:paraId="64F783B5" w14:textId="77777777" w:rsidR="00481CB3" w:rsidRDefault="00481CB3" w:rsidP="007A12BA"/>
        </w:tc>
      </w:tr>
    </w:tbl>
    <w:p w14:paraId="7ACDF75C" w14:textId="77777777" w:rsidR="007A12BA" w:rsidRPr="007A12BA" w:rsidRDefault="007A12BA" w:rsidP="007A12BA"/>
    <w:p w14:paraId="41B96971" w14:textId="77777777" w:rsidR="007A12BA" w:rsidRDefault="007A12BA" w:rsidP="007A12BA">
      <w:pPr>
        <w:tabs>
          <w:tab w:val="left" w:pos="7030"/>
        </w:tabs>
      </w:pPr>
    </w:p>
    <w:p w14:paraId="31AFB932" w14:textId="77777777" w:rsidR="007A12BA" w:rsidRDefault="007A12BA">
      <w:r>
        <w:br w:type="page"/>
      </w:r>
    </w:p>
    <w:p w14:paraId="6DA99242" w14:textId="5C9162B7" w:rsidR="007A12BA" w:rsidRDefault="00B63CEF" w:rsidP="00B63CEF">
      <w:pPr>
        <w:pStyle w:val="berschrift1"/>
      </w:pPr>
      <w:bookmarkStart w:id="1" w:name="_Toc231370509"/>
      <w:r w:rsidRPr="00B63CEF">
        <w:lastRenderedPageBreak/>
        <w:t>1.</w:t>
      </w:r>
      <w:r>
        <w:t xml:space="preserve"> </w:t>
      </w:r>
      <w:r w:rsidR="007A12BA">
        <w:t>Einleitung</w:t>
      </w:r>
      <w:bookmarkEnd w:id="1"/>
    </w:p>
    <w:p w14:paraId="5CA18DB8" w14:textId="4985886E" w:rsidR="00B63CEF" w:rsidRDefault="00B63CEF" w:rsidP="00B63CEF">
      <w:pPr>
        <w:pStyle w:val="berschrift2"/>
      </w:pPr>
      <w:bookmarkStart w:id="2" w:name="_Toc231370510"/>
      <w:r>
        <w:t>1.1 Projektbeschreibung</w:t>
      </w:r>
      <w:bookmarkEnd w:id="2"/>
    </w:p>
    <w:p w14:paraId="633946E8" w14:textId="5E2CA887" w:rsidR="002706EA" w:rsidRPr="002706EA" w:rsidRDefault="002706EA" w:rsidP="002706EA">
      <w:pPr>
        <w:rPr>
          <w:rFonts w:asciiTheme="majorHAnsi" w:hAnsiTheme="majorHAnsi"/>
        </w:rPr>
      </w:pPr>
      <w:r w:rsidRPr="002706EA">
        <w:rPr>
          <w:rFonts w:asciiTheme="majorHAnsi" w:hAnsiTheme="majorHAnsi"/>
        </w:rPr>
        <w:t>Da ich regelmässig ins Gym gehe, habe ich mich schon länger gefragt, wie ich mein Training am besten dokumentieren kann. Ich wollte eine Möglichkeit haben, meine Wiederholungen, das verwendete Gewicht, Pausen und meine Trainingstage übersichtlich festzuhalten – alles an einem Ort. Als ich mir bestehende Apps angeschaut habe, war ich schnell enttäuscht: Die meisten sinnvollen Lösungen sind hinter Abonnements versteckt, mit Werbung überhäuft oder bieten Funktionen an, die ich gar nicht brauche. Eine einfache, saubere App, die genau das tut, was ich möchte</w:t>
      </w:r>
      <w:r>
        <w:rPr>
          <w:rFonts w:asciiTheme="majorHAnsi" w:hAnsiTheme="majorHAnsi"/>
        </w:rPr>
        <w:t>, 1</w:t>
      </w:r>
      <w:r w:rsidRPr="002706EA">
        <w:rPr>
          <w:rFonts w:asciiTheme="majorHAnsi" w:hAnsiTheme="majorHAnsi"/>
        </w:rPr>
        <w:t>ohne Ablenkung und ohne Kosten</w:t>
      </w:r>
      <w:r>
        <w:rPr>
          <w:rFonts w:asciiTheme="majorHAnsi" w:hAnsiTheme="majorHAnsi"/>
        </w:rPr>
        <w:t xml:space="preserve">, </w:t>
      </w:r>
      <w:r w:rsidRPr="002706EA">
        <w:rPr>
          <w:rFonts w:asciiTheme="majorHAnsi" w:hAnsiTheme="majorHAnsi"/>
        </w:rPr>
        <w:t>habe ich nicht gefunden. Deshalb habe ich mich entschieden, diese App selbst zu entwickeln und daraus mein Abschlussprojekt zu machen.</w:t>
      </w:r>
      <w:r w:rsidRPr="002706EA">
        <w:rPr>
          <w:rFonts w:asciiTheme="majorHAnsi" w:hAnsiTheme="majorHAnsi"/>
        </w:rPr>
        <w:br/>
      </w:r>
      <w:r w:rsidRPr="002706EA">
        <w:rPr>
          <w:rFonts w:asciiTheme="majorHAnsi" w:hAnsiTheme="majorHAnsi"/>
        </w:rPr>
        <w:br/>
        <w:t>Ziel des Projekts ist eine mobile Applikation zur Erfassung und Auswertung von Krafttrainings. Ich kann Workouts erstellen, diesen beliebig viele Übungen zuordnen und pro Übung einzelne Sätze mit Gewicht und Wiederholungszahl erfassen. Alle Daten werden dauerhaft gespeichert und sind jederzeit abrufbar. Zusätzlich bietet die App eine Trainingshistorie sowie statistische Auswertungen, die mir einen Überblick über meine Trainingsregelmässigkeit und meinen Gewichtsfortschritt geben.</w:t>
      </w:r>
      <w:r w:rsidRPr="002706EA">
        <w:rPr>
          <w:rFonts w:asciiTheme="majorHAnsi" w:hAnsiTheme="majorHAnsi"/>
        </w:rPr>
        <w:br/>
      </w:r>
      <w:r w:rsidRPr="002706EA">
        <w:rPr>
          <w:rFonts w:asciiTheme="majorHAnsi" w:hAnsiTheme="majorHAnsi"/>
        </w:rPr>
        <w:br/>
        <w:t>Technisch basiert die Applikation auf einem modernen Client-Server-Modell. Das Frontend wird mit React Native und Expo entwickelt, was eine plattformübergreifende Nutzung auf iOS und Android ermöglicht. Das Backend besteht aus einem Node.js-Server mit dem Express-Framework, der über eine REST API mit dem Frontend kommuniziert. Als Datenbank kommt SQLite zum Einsatz, auf die über den ORM Prisma zugegriffen wird. SQLite wurde bewusst gewählt, da kein separater Datenbankserver benötigt wird und sich die Datenbank direkt im Projekt befindet – was die Entwicklung und den Betrieb der App deutlich vereinfacht.</w:t>
      </w:r>
    </w:p>
    <w:p w14:paraId="180D0380" w14:textId="09ACF766" w:rsidR="00B63CEF" w:rsidRDefault="00B63CEF" w:rsidP="00B63CEF">
      <w:pPr>
        <w:pStyle w:val="berschrift2"/>
      </w:pPr>
      <w:bookmarkStart w:id="3" w:name="_Toc231370511"/>
      <w:r>
        <w:t>1.2 Mögliche Risiken</w:t>
      </w:r>
      <w:bookmarkEnd w:id="3"/>
    </w:p>
    <w:p w14:paraId="3C9AB87E" w14:textId="601784E6" w:rsidR="00FE2F24" w:rsidRPr="00FE2F24" w:rsidRDefault="00FE2F24" w:rsidP="00FE2F24">
      <w:r w:rsidRPr="00FE2F24">
        <w:rPr>
          <w:b/>
          <w:bCs/>
        </w:rPr>
        <w:t>Zu viele Features</w:t>
      </w:r>
      <w:r>
        <w:rPr>
          <w:b/>
          <w:bCs/>
        </w:rPr>
        <w:t>:</w:t>
      </w:r>
      <w:r w:rsidRPr="00FE2F24">
        <w:t xml:space="preserve"> Da die App viele mögliche Funktionen bieten könnte, besteht das Risiko, dass ich mir zu viel vornehme und den Zeitplan nicht einhalten kann. Ich habe mich deshalb bewusst auf die wichtigsten Funktionen beschränkt: Workouts erstellen, Übungen und Sets erfassen sowie die Trainingshistorie. Zusatzfeatures wie eine Kalenderansicht werden nur umgesetzt, wenn noch genügend Zeit vorhanden ist.</w:t>
      </w:r>
      <w:r w:rsidRPr="00FE2F24">
        <w:br/>
      </w:r>
      <w:r w:rsidRPr="00FE2F24">
        <w:rPr>
          <w:b/>
          <w:bCs/>
        </w:rPr>
        <w:t>Login &amp; Authentifizierung</w:t>
      </w:r>
      <w:r>
        <w:rPr>
          <w:b/>
          <w:bCs/>
        </w:rPr>
        <w:t xml:space="preserve">: </w:t>
      </w:r>
      <w:r w:rsidRPr="00FE2F24">
        <w:t>Ein Login-System wäre eine nützliche Ergänzung, ist aber technisch aufwändig. Die Umsetzung einer sicheren Benutzerverwaltung würde viel Zeit beanspruchen, die ich lieber in die Kernfunktionen der App investiere. Deshalb habe ich entschieden, dieses Feature vorerst wegzulassen und es nur bei verbleibender Zeit als Zusatz umzusetzen.</w:t>
      </w:r>
    </w:p>
    <w:p w14:paraId="0327A2B8" w14:textId="271E47F0" w:rsidR="00A1491E" w:rsidRDefault="0062106D" w:rsidP="00A25263">
      <w:pPr>
        <w:pStyle w:val="berschrift1"/>
      </w:pPr>
      <w:bookmarkStart w:id="4" w:name="_Toc231370512"/>
      <w:r>
        <w:lastRenderedPageBreak/>
        <w:t xml:space="preserve">2. </w:t>
      </w:r>
      <w:r w:rsidR="007A12BA">
        <w:t>Planung</w:t>
      </w:r>
      <w:bookmarkStart w:id="5" w:name="_Toc231370513"/>
      <w:bookmarkEnd w:id="4"/>
    </w:p>
    <w:p w14:paraId="30979CAB" w14:textId="100B463B" w:rsidR="00B63CEF" w:rsidRDefault="008840BC" w:rsidP="00B63CEF">
      <w:pPr>
        <w:pStyle w:val="berschrift2"/>
      </w:pPr>
      <w:r>
        <w:rPr>
          <w:noProof/>
        </w:rPr>
        <mc:AlternateContent>
          <mc:Choice Requires="wpg">
            <w:drawing>
              <wp:anchor distT="0" distB="0" distL="114300" distR="114300" simplePos="0" relativeHeight="251656192" behindDoc="0" locked="0" layoutInCell="1" allowOverlap="1" wp14:anchorId="1B920DBE" wp14:editId="4BD66016">
                <wp:simplePos x="0" y="0"/>
                <wp:positionH relativeFrom="column">
                  <wp:posOffset>58614</wp:posOffset>
                </wp:positionH>
                <wp:positionV relativeFrom="paragraph">
                  <wp:posOffset>366480</wp:posOffset>
                </wp:positionV>
                <wp:extent cx="5647690" cy="7292975"/>
                <wp:effectExtent l="0" t="0" r="0" b="3175"/>
                <wp:wrapSquare wrapText="bothSides"/>
                <wp:docPr id="678255974" name="Gruppieren 4" descr="Screenshot vom Zeitplan von GitHub Projects schön dargestellt in einem Gantt-Diagramm.">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Group">
                    <wpg:wgp>
                      <wpg:cNvGrpSpPr/>
                      <wpg:grpSpPr>
                        <a:xfrm>
                          <a:off x="0" y="0"/>
                          <a:ext cx="5647690" cy="7292975"/>
                          <a:chOff x="0" y="0"/>
                          <a:chExt cx="5647690" cy="7292975"/>
                        </a:xfrm>
                      </wpg:grpSpPr>
                      <pic:pic xmlns:pic="http://schemas.openxmlformats.org/drawingml/2006/picture">
                        <pic:nvPicPr>
                          <pic:cNvPr id="13849511" name="Grafik 1" descr="Gantt-Diagramm von meinem Ablauf des Projektes">
                            <a:extLst>
                              <a:ext uri="{C183D7F6-B498-43B3-948B-1728B52AA6E4}">
                                <adec:decorative xmlns:adec="http://schemas.microsoft.com/office/drawing/2017/decorative" val="0"/>
                              </a:ext>
                            </a:extLst>
                          </pic:cNvPr>
                          <pic:cNvPicPr>
                            <a:picLocks noChangeAspect="1"/>
                          </pic:cNvPicPr>
                        </pic:nvPicPr>
                        <pic:blipFill rotWithShape="1">
                          <a:blip r:embed="rId9"/>
                          <a:srcRect r="1954" b="1636"/>
                          <a:stretch>
                            <a:fillRect/>
                          </a:stretch>
                        </pic:blipFill>
                        <pic:spPr bwMode="auto">
                          <a:xfrm>
                            <a:off x="0" y="0"/>
                            <a:ext cx="5647690" cy="6949440"/>
                          </a:xfrm>
                          <a:prstGeom prst="rect">
                            <a:avLst/>
                          </a:prstGeom>
                          <a:ln>
                            <a:noFill/>
                          </a:ln>
                          <a:extLst>
                            <a:ext uri="{53640926-AAD7-44D8-BBD7-CCE9431645EC}">
                              <a14:shadowObscured xmlns:a14="http://schemas.microsoft.com/office/drawing/2010/main"/>
                            </a:ext>
                          </a:extLst>
                        </pic:spPr>
                      </pic:pic>
                      <wps:wsp>
                        <wps:cNvPr id="1295675369" name="Textfeld 1" descr="Screenshot vom Zeitplan von GitHub Projects schön dargestellt in einem Gantt-Diagramm."/>
                        <wps:cNvSpPr txBox="1"/>
                        <wps:spPr>
                          <a:xfrm>
                            <a:off x="0" y="7026275"/>
                            <a:ext cx="5647690" cy="266700"/>
                          </a:xfrm>
                          <a:prstGeom prst="rect">
                            <a:avLst/>
                          </a:prstGeom>
                          <a:solidFill>
                            <a:prstClr val="white"/>
                          </a:solidFill>
                          <a:ln>
                            <a:noFill/>
                          </a:ln>
                        </wps:spPr>
                        <wps:txbx>
                          <w:txbxContent>
                            <w:p w14:paraId="5463A9FA" w14:textId="5C3AC859" w:rsidR="008840BC" w:rsidRPr="00E8425F" w:rsidRDefault="008840BC" w:rsidP="008840BC">
                              <w:pPr>
                                <w:pStyle w:val="Beschriftung"/>
                                <w:rPr>
                                  <w:b/>
                                  <w:noProof/>
                                </w:rPr>
                              </w:pPr>
                              <w:bookmarkStart w:id="6" w:name="_Toc231378857"/>
                              <w:bookmarkStart w:id="7" w:name="_Toc231378931"/>
                              <w:bookmarkStart w:id="8" w:name="_Toc231897937"/>
                              <w:bookmarkStart w:id="9" w:name="_Toc231902172"/>
                              <w:bookmarkStart w:id="10" w:name="_Toc231902392"/>
                              <w:bookmarkStart w:id="11" w:name="_Toc232498792"/>
                              <w:r>
                                <w:t xml:space="preserve">Abbildung </w:t>
                              </w:r>
                              <w:fldSimple w:instr=" SEQ Abbildung \* ARABIC ">
                                <w:r w:rsidR="006571A9">
                                  <w:rPr>
                                    <w:noProof/>
                                  </w:rPr>
                                  <w:t>1</w:t>
                                </w:r>
                              </w:fldSimple>
                              <w:r>
                                <w:t>: Zeitplan von GitHub Projects schön dargestellt in einem</w:t>
                              </w:r>
                              <w:r w:rsidRPr="008840BC">
                                <w:rPr>
                                  <w:iCs w:val="0"/>
                                  <w:color w:val="auto"/>
                                  <w:sz w:val="24"/>
                                  <w:szCs w:val="24"/>
                                </w:rPr>
                                <w:t xml:space="preserve"> </w:t>
                              </w:r>
                              <w:r w:rsidRPr="008840BC">
                                <w:t>Gantt-Diagramm</w:t>
                              </w:r>
                              <w:r>
                                <w:t>.</w:t>
                              </w:r>
                              <w:bookmarkEnd w:id="6"/>
                              <w:bookmarkEnd w:id="7"/>
                              <w:bookmarkEnd w:id="8"/>
                              <w:bookmarkEnd w:id="9"/>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920DBE" id="Gruppieren 4" o:spid="_x0000_s1029" alt="Screenshot vom Zeitplan von GitHub Projects schön dargestellt in einem Gantt-Diagramm." style="position:absolute;margin-left:4.6pt;margin-top:28.85pt;width:444.7pt;height:574.25pt;z-index:251656192" coordsize="56476,72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0" type="#_x0000_t75" alt="Gantt-Diagramm von meinem Ablauf des Projektes" style="position:absolute;width:56476;height:69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">
                  <v:imagedata r:id="rId10" o:title="Gantt-Diagramm von meinem Ablauf des Projektes" cropbottom="1072f" cropright="1281f"/>
                </v:shape>
                <v:shape id="_x0000_s1031" type="#_x0000_t202" alt="Screenshot vom Zeitplan von GitHub Projects schön dargestellt in einem Gantt-Diagramm." style="position:absolute;top:70262;width:5647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" stroked="f">
                  <v:textbox style="mso-fit-shape-to-text:t" inset="0,0,0,0">
                    <w:txbxContent>
                      <w:p w14:paraId="5463A9FA" w14:textId="5C3AC859" w:rsidR="008840BC" w:rsidRPr="00E8425F" w:rsidRDefault="008840BC" w:rsidP="008840BC">
                        <w:pPr>
                          <w:pStyle w:val="Beschriftung"/>
                          <w:rPr>
                            <w:b/>
                            <w:noProof/>
                          </w:rPr>
                        </w:pPr>
                        <w:bookmarkStart w:id="12" w:name="_Toc231378857"/>
                        <w:bookmarkStart w:id="13" w:name="_Toc231378931"/>
                        <w:bookmarkStart w:id="14" w:name="_Toc231897937"/>
                        <w:bookmarkStart w:id="15" w:name="_Toc231902172"/>
                        <w:bookmarkStart w:id="16" w:name="_Toc231902392"/>
                        <w:bookmarkStart w:id="17" w:name="_Toc232498792"/>
                        <w:r>
                          <w:t xml:space="preserve">Abbildung </w:t>
                        </w:r>
                        <w:fldSimple w:instr=" SEQ Abbildung \* ARABIC ">
                          <w:r w:rsidR="006571A9">
                            <w:rPr>
                              <w:noProof/>
                            </w:rPr>
                            <w:t>1</w:t>
                          </w:r>
                        </w:fldSimple>
                        <w:r>
                          <w:t>: Zeitplan von GitHub Projects schön dargestellt in einem</w:t>
                        </w:r>
                        <w:r w:rsidRPr="008840BC">
                          <w:rPr>
                            <w:iCs w:val="0"/>
                            <w:color w:val="auto"/>
                            <w:sz w:val="24"/>
                            <w:szCs w:val="24"/>
                          </w:rPr>
                          <w:t xml:space="preserve"> </w:t>
                        </w:r>
                        <w:r w:rsidRPr="008840BC">
                          <w:t>Gantt-Diagramm</w:t>
                        </w:r>
                        <w:r>
                          <w:t>.</w:t>
                        </w:r>
                        <w:bookmarkEnd w:id="12"/>
                        <w:bookmarkEnd w:id="13"/>
                        <w:bookmarkEnd w:id="14"/>
                        <w:bookmarkEnd w:id="15"/>
                        <w:bookmarkEnd w:id="16"/>
                        <w:bookmarkEnd w:id="17"/>
                      </w:p>
                    </w:txbxContent>
                  </v:textbox>
                </v:shape>
                <w10:wrap type="square"/>
              </v:group>
            </w:pict>
          </mc:Fallback>
        </mc:AlternateContent>
      </w:r>
      <w:r w:rsidR="00B63CEF">
        <w:t>2.1 Terminplan</w:t>
      </w:r>
      <w:bookmarkEnd w:id="5"/>
    </w:p>
    <w:p w14:paraId="0A8A06C7" w14:textId="34C87D4A" w:rsidR="00A1491E" w:rsidRPr="00A1491E" w:rsidRDefault="00A1491E" w:rsidP="00A1491E"/>
    <w:p w14:paraId="04836817" w14:textId="5978BCC6" w:rsidR="00CD600D" w:rsidRDefault="00B63CEF" w:rsidP="00CD600D">
      <w:pPr>
        <w:pStyle w:val="berschrift2"/>
      </w:pPr>
      <w:bookmarkStart w:id="18" w:name="_Toc231370514"/>
      <w:r>
        <w:lastRenderedPageBreak/>
        <w:t>2.2 Entscheidungsmatrix</w:t>
      </w:r>
      <w:bookmarkEnd w:id="18"/>
    </w:p>
    <w:p w14:paraId="0523554C" w14:textId="1020D681" w:rsidR="00CD600D" w:rsidRPr="00CD600D" w:rsidRDefault="00CD600D" w:rsidP="00CD600D">
      <w:r w:rsidRPr="00CD600D">
        <w:t>Bewertung: 1 = schlecht, 2 = mittel, 3 = gut</w:t>
      </w:r>
    </w:p>
    <w:p w14:paraId="378BFD42" w14:textId="77777777" w:rsidR="00CD600D" w:rsidRPr="00CD600D" w:rsidRDefault="00CD600D" w:rsidP="00CD600D">
      <w:r w:rsidRPr="00CD600D">
        <w:rPr>
          <w:b/>
          <w:bCs/>
        </w:rPr>
        <w:t>Frontend</w:t>
      </w:r>
    </w:p>
    <w:tbl>
      <w:tblPr>
        <w:tblStyle w:val="EinfacheTabelle1"/>
        <w:tblW w:w="0" w:type="auto"/>
        <w:tblLook w:val="04A0" w:firstRow="1" w:lastRow="0" w:firstColumn="1" w:lastColumn="0" w:noHBand="0" w:noVBand="1"/>
      </w:tblPr>
      <w:tblGrid>
        <w:gridCol w:w="1963"/>
        <w:gridCol w:w="1448"/>
        <w:gridCol w:w="2044"/>
        <w:gridCol w:w="1514"/>
        <w:gridCol w:w="1348"/>
        <w:gridCol w:w="745"/>
      </w:tblGrid>
      <w:tr w:rsidR="00CD600D" w:rsidRPr="00CD600D" w14:paraId="0E5CE3CE" w14:textId="77777777" w:rsidTr="00CD6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F9B1E" w14:textId="77777777" w:rsidR="00CD600D" w:rsidRPr="00CD600D" w:rsidRDefault="00CD600D" w:rsidP="00CD600D">
            <w:pPr>
              <w:spacing w:after="160" w:line="278" w:lineRule="auto"/>
            </w:pPr>
            <w:r w:rsidRPr="00CD600D">
              <w:t>Option</w:t>
            </w:r>
          </w:p>
        </w:tc>
        <w:tc>
          <w:tcPr>
            <w:tcW w:w="0" w:type="auto"/>
            <w:hideMark/>
          </w:tcPr>
          <w:p w14:paraId="0A6E7BD5"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Aufwand (×3)</w:t>
            </w:r>
          </w:p>
        </w:tc>
        <w:tc>
          <w:tcPr>
            <w:tcW w:w="0" w:type="auto"/>
            <w:hideMark/>
          </w:tcPr>
          <w:p w14:paraId="4B915B1E"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Vorkenntnisse (×3)</w:t>
            </w:r>
          </w:p>
        </w:tc>
        <w:tc>
          <w:tcPr>
            <w:tcW w:w="0" w:type="auto"/>
            <w:hideMark/>
          </w:tcPr>
          <w:p w14:paraId="22616558"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Plattform (×2)</w:t>
            </w:r>
          </w:p>
        </w:tc>
        <w:tc>
          <w:tcPr>
            <w:tcW w:w="0" w:type="auto"/>
            <w:hideMark/>
          </w:tcPr>
          <w:p w14:paraId="0D799379"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Eignung (×2)</w:t>
            </w:r>
          </w:p>
        </w:tc>
        <w:tc>
          <w:tcPr>
            <w:tcW w:w="0" w:type="auto"/>
            <w:hideMark/>
          </w:tcPr>
          <w:p w14:paraId="0C1B4CC5"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Total</w:t>
            </w:r>
          </w:p>
        </w:tc>
      </w:tr>
      <w:tr w:rsidR="00CD600D" w:rsidRPr="00CD600D" w14:paraId="38DEFE08"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C1F31" w14:textId="77777777" w:rsidR="00CD600D" w:rsidRPr="00CD600D" w:rsidRDefault="00CD600D" w:rsidP="00CD600D">
            <w:pPr>
              <w:spacing w:after="160" w:line="278" w:lineRule="auto"/>
            </w:pPr>
            <w:r w:rsidRPr="00CD600D">
              <w:t>React Native / Expo ✓</w:t>
            </w:r>
          </w:p>
        </w:tc>
        <w:tc>
          <w:tcPr>
            <w:tcW w:w="0" w:type="auto"/>
            <w:hideMark/>
          </w:tcPr>
          <w:p w14:paraId="2C656DF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4A38B4C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7C7B655E"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24ECC0C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29ABA4D3"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rPr>
                <w:b/>
                <w:bCs/>
              </w:rPr>
              <w:t>30</w:t>
            </w:r>
          </w:p>
        </w:tc>
      </w:tr>
      <w:tr w:rsidR="00CD600D" w:rsidRPr="00CD600D" w14:paraId="0BD56B3D" w14:textId="77777777" w:rsidTr="00CD600D">
        <w:tc>
          <w:tcPr>
            <w:cnfStyle w:val="001000000000" w:firstRow="0" w:lastRow="0" w:firstColumn="1" w:lastColumn="0" w:oddVBand="0" w:evenVBand="0" w:oddHBand="0" w:evenHBand="0" w:firstRowFirstColumn="0" w:firstRowLastColumn="0" w:lastRowFirstColumn="0" w:lastRowLastColumn="0"/>
            <w:tcW w:w="0" w:type="auto"/>
            <w:hideMark/>
          </w:tcPr>
          <w:p w14:paraId="5DC44867" w14:textId="77777777" w:rsidR="00CD600D" w:rsidRPr="00CD600D" w:rsidRDefault="00CD600D" w:rsidP="00CD600D">
            <w:pPr>
              <w:spacing w:after="160" w:line="278" w:lineRule="auto"/>
            </w:pPr>
            <w:r w:rsidRPr="00CD600D">
              <w:t>Flutter</w:t>
            </w:r>
          </w:p>
        </w:tc>
        <w:tc>
          <w:tcPr>
            <w:tcW w:w="0" w:type="auto"/>
            <w:hideMark/>
          </w:tcPr>
          <w:p w14:paraId="4E1A8CE8"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6B9C72ED"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w:t>
            </w:r>
          </w:p>
        </w:tc>
        <w:tc>
          <w:tcPr>
            <w:tcW w:w="0" w:type="auto"/>
            <w:hideMark/>
          </w:tcPr>
          <w:p w14:paraId="6BF1D559"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37929CDC"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0E98828F"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19</w:t>
            </w:r>
          </w:p>
        </w:tc>
      </w:tr>
      <w:tr w:rsidR="00CD600D" w:rsidRPr="00CD600D" w14:paraId="0FA28ADA"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FBAFC" w14:textId="77777777" w:rsidR="00CD600D" w:rsidRPr="00CD600D" w:rsidRDefault="00CD600D" w:rsidP="00CD600D">
            <w:pPr>
              <w:spacing w:after="160" w:line="278" w:lineRule="auto"/>
            </w:pPr>
            <w:r w:rsidRPr="00CD600D">
              <w:t>Native iOS / Android</w:t>
            </w:r>
          </w:p>
        </w:tc>
        <w:tc>
          <w:tcPr>
            <w:tcW w:w="0" w:type="auto"/>
            <w:hideMark/>
          </w:tcPr>
          <w:p w14:paraId="6035156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6F824783"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73FE508B"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7E64CA5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7BB2A64B"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11</w:t>
            </w:r>
          </w:p>
        </w:tc>
      </w:tr>
    </w:tbl>
    <w:p w14:paraId="750481E9" w14:textId="7A4F71BD" w:rsidR="00CD600D" w:rsidRPr="00CD600D" w:rsidRDefault="00CD600D" w:rsidP="00CD600D">
      <w:r w:rsidRPr="00CD600D">
        <w:t>Da ich bereits Erfahrung mit React Native und Expo hatte, war dies die naheliegendste Wahl.</w:t>
      </w:r>
    </w:p>
    <w:p w14:paraId="48F8B51D" w14:textId="77777777" w:rsidR="00CD600D" w:rsidRPr="00CD600D" w:rsidRDefault="00CD600D" w:rsidP="00CD600D">
      <w:r w:rsidRPr="00CD600D">
        <w:rPr>
          <w:b/>
          <w:bCs/>
        </w:rPr>
        <w:t>Backend</w:t>
      </w:r>
    </w:p>
    <w:tbl>
      <w:tblPr>
        <w:tblStyle w:val="EinfacheTabelle1"/>
        <w:tblW w:w="0" w:type="auto"/>
        <w:tblLook w:val="04A0" w:firstRow="1" w:lastRow="0" w:firstColumn="1" w:lastColumn="0" w:noHBand="0" w:noVBand="1"/>
      </w:tblPr>
      <w:tblGrid>
        <w:gridCol w:w="1793"/>
        <w:gridCol w:w="1428"/>
        <w:gridCol w:w="2024"/>
        <w:gridCol w:w="1328"/>
        <w:gridCol w:w="1744"/>
        <w:gridCol w:w="745"/>
      </w:tblGrid>
      <w:tr w:rsidR="00CD600D" w:rsidRPr="00CD600D" w14:paraId="7A96BAC9" w14:textId="77777777" w:rsidTr="00CD6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901EA" w14:textId="77777777" w:rsidR="00CD600D" w:rsidRPr="00CD600D" w:rsidRDefault="00CD600D" w:rsidP="00CD600D">
            <w:pPr>
              <w:spacing w:after="160" w:line="278" w:lineRule="auto"/>
            </w:pPr>
            <w:r w:rsidRPr="00CD600D">
              <w:t>Option</w:t>
            </w:r>
          </w:p>
        </w:tc>
        <w:tc>
          <w:tcPr>
            <w:tcW w:w="0" w:type="auto"/>
            <w:hideMark/>
          </w:tcPr>
          <w:p w14:paraId="73DB2274"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Aufwand (×3)</w:t>
            </w:r>
          </w:p>
        </w:tc>
        <w:tc>
          <w:tcPr>
            <w:tcW w:w="0" w:type="auto"/>
            <w:hideMark/>
          </w:tcPr>
          <w:p w14:paraId="38C5C20A"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Vorkenntnisse (×3)</w:t>
            </w:r>
          </w:p>
        </w:tc>
        <w:tc>
          <w:tcPr>
            <w:tcW w:w="0" w:type="auto"/>
            <w:hideMark/>
          </w:tcPr>
          <w:p w14:paraId="15B1C3E4"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Eignung (×2)</w:t>
            </w:r>
          </w:p>
        </w:tc>
        <w:tc>
          <w:tcPr>
            <w:tcW w:w="0" w:type="auto"/>
            <w:hideMark/>
          </w:tcPr>
          <w:p w14:paraId="5FB4B587"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Community (×2)</w:t>
            </w:r>
          </w:p>
        </w:tc>
        <w:tc>
          <w:tcPr>
            <w:tcW w:w="0" w:type="auto"/>
            <w:hideMark/>
          </w:tcPr>
          <w:p w14:paraId="32A4E29F"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Total</w:t>
            </w:r>
          </w:p>
        </w:tc>
      </w:tr>
      <w:tr w:rsidR="00CD600D" w:rsidRPr="00CD600D" w14:paraId="0BD4D419"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8A6BC" w14:textId="77777777" w:rsidR="00CD600D" w:rsidRPr="00CD600D" w:rsidRDefault="00CD600D" w:rsidP="00CD600D">
            <w:pPr>
              <w:spacing w:after="160" w:line="278" w:lineRule="auto"/>
            </w:pPr>
            <w:r w:rsidRPr="00CD600D">
              <w:t>Node.js / Express ✓</w:t>
            </w:r>
          </w:p>
        </w:tc>
        <w:tc>
          <w:tcPr>
            <w:tcW w:w="0" w:type="auto"/>
            <w:hideMark/>
          </w:tcPr>
          <w:p w14:paraId="2C713B90"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F06BECF"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10D2C738"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13175C8"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6180233D"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rPr>
                <w:b/>
                <w:bCs/>
              </w:rPr>
              <w:t>30</w:t>
            </w:r>
          </w:p>
        </w:tc>
      </w:tr>
      <w:tr w:rsidR="00CD600D" w:rsidRPr="00CD600D" w14:paraId="3DFB58B3" w14:textId="77777777" w:rsidTr="00CD600D">
        <w:tc>
          <w:tcPr>
            <w:cnfStyle w:val="001000000000" w:firstRow="0" w:lastRow="0" w:firstColumn="1" w:lastColumn="0" w:oddVBand="0" w:evenVBand="0" w:oddHBand="0" w:evenHBand="0" w:firstRowFirstColumn="0" w:firstRowLastColumn="0" w:lastRowFirstColumn="0" w:lastRowLastColumn="0"/>
            <w:tcW w:w="0" w:type="auto"/>
            <w:hideMark/>
          </w:tcPr>
          <w:p w14:paraId="7ED98876" w14:textId="77777777" w:rsidR="00CD600D" w:rsidRPr="00CD600D" w:rsidRDefault="00CD600D" w:rsidP="00CD600D">
            <w:pPr>
              <w:spacing w:after="160" w:line="278" w:lineRule="auto"/>
            </w:pPr>
            <w:r w:rsidRPr="00CD600D">
              <w:t>Django (Python)</w:t>
            </w:r>
          </w:p>
        </w:tc>
        <w:tc>
          <w:tcPr>
            <w:tcW w:w="0" w:type="auto"/>
            <w:hideMark/>
          </w:tcPr>
          <w:p w14:paraId="7A551EB5"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2E881219"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w:t>
            </w:r>
          </w:p>
        </w:tc>
        <w:tc>
          <w:tcPr>
            <w:tcW w:w="0" w:type="auto"/>
            <w:hideMark/>
          </w:tcPr>
          <w:p w14:paraId="352B04CD"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4E63FD65"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6CFCEC1F"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20</w:t>
            </w:r>
          </w:p>
        </w:tc>
      </w:tr>
      <w:tr w:rsidR="00CD600D" w:rsidRPr="00CD600D" w14:paraId="0266EC16" w14:textId="77777777" w:rsidTr="00CD6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6932E" w14:textId="77777777" w:rsidR="00CD600D" w:rsidRPr="00CD600D" w:rsidRDefault="00CD600D" w:rsidP="00CD600D">
            <w:pPr>
              <w:spacing w:after="160" w:line="278" w:lineRule="auto"/>
            </w:pPr>
            <w:r w:rsidRPr="00CD600D">
              <w:t>Spring Boot (Java)</w:t>
            </w:r>
          </w:p>
        </w:tc>
        <w:tc>
          <w:tcPr>
            <w:tcW w:w="0" w:type="auto"/>
            <w:hideMark/>
          </w:tcPr>
          <w:p w14:paraId="3BC948D7"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33FC472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7041B3D2"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239C82A4"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464C9117"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13</w:t>
            </w:r>
          </w:p>
        </w:tc>
      </w:tr>
    </w:tbl>
    <w:p w14:paraId="42D3BC45" w14:textId="54CB63FC" w:rsidR="00CD600D" w:rsidRPr="00CD600D" w:rsidRDefault="00CD600D" w:rsidP="00CD600D">
      <w:r w:rsidRPr="00CD600D">
        <w:t xml:space="preserve">Node.js mit Express kannte ich bereits aus früheren Projekten. </w:t>
      </w:r>
    </w:p>
    <w:p w14:paraId="4FEA6D18" w14:textId="77777777" w:rsidR="00CD600D" w:rsidRPr="00CD600D" w:rsidRDefault="00CD600D" w:rsidP="00CD600D">
      <w:r w:rsidRPr="00CD600D">
        <w:rPr>
          <w:b/>
          <w:bCs/>
        </w:rPr>
        <w:t>Datenbank</w:t>
      </w:r>
    </w:p>
    <w:tbl>
      <w:tblPr>
        <w:tblStyle w:val="EinfacheTabelle1"/>
        <w:tblW w:w="0" w:type="auto"/>
        <w:tblLook w:val="04A0" w:firstRow="1" w:lastRow="0" w:firstColumn="1" w:lastColumn="0" w:noHBand="0" w:noVBand="1"/>
      </w:tblPr>
      <w:tblGrid>
        <w:gridCol w:w="2021"/>
        <w:gridCol w:w="1533"/>
        <w:gridCol w:w="1214"/>
        <w:gridCol w:w="1433"/>
        <w:gridCol w:w="2116"/>
        <w:gridCol w:w="745"/>
      </w:tblGrid>
      <w:tr w:rsidR="00CD600D" w:rsidRPr="00CD600D" w14:paraId="100E2C67" w14:textId="77777777" w:rsidTr="00D852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81D3D" w14:textId="77777777" w:rsidR="00CD600D" w:rsidRPr="00CD600D" w:rsidRDefault="00CD600D" w:rsidP="00CD600D">
            <w:pPr>
              <w:spacing w:after="160" w:line="278" w:lineRule="auto"/>
            </w:pPr>
            <w:r w:rsidRPr="00CD600D">
              <w:t>Option</w:t>
            </w:r>
          </w:p>
        </w:tc>
        <w:tc>
          <w:tcPr>
            <w:tcW w:w="0" w:type="auto"/>
            <w:hideMark/>
          </w:tcPr>
          <w:p w14:paraId="0836A01B"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Aufwand (×3)</w:t>
            </w:r>
          </w:p>
        </w:tc>
        <w:tc>
          <w:tcPr>
            <w:tcW w:w="0" w:type="auto"/>
            <w:hideMark/>
          </w:tcPr>
          <w:p w14:paraId="32A8D180"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Setup (×3)</w:t>
            </w:r>
          </w:p>
        </w:tc>
        <w:tc>
          <w:tcPr>
            <w:tcW w:w="0" w:type="auto"/>
            <w:hideMark/>
          </w:tcPr>
          <w:p w14:paraId="1179DCFE"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Eignung (×2)</w:t>
            </w:r>
          </w:p>
        </w:tc>
        <w:tc>
          <w:tcPr>
            <w:tcW w:w="0" w:type="auto"/>
            <w:hideMark/>
          </w:tcPr>
          <w:p w14:paraId="0B1FA650"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Prisma-Support (×2)</w:t>
            </w:r>
          </w:p>
        </w:tc>
        <w:tc>
          <w:tcPr>
            <w:tcW w:w="0" w:type="auto"/>
            <w:hideMark/>
          </w:tcPr>
          <w:p w14:paraId="583BFAB7" w14:textId="77777777" w:rsidR="00CD600D" w:rsidRPr="00CD600D" w:rsidRDefault="00CD600D" w:rsidP="00CD600D">
            <w:pPr>
              <w:spacing w:after="160" w:line="278" w:lineRule="auto"/>
              <w:cnfStyle w:val="100000000000" w:firstRow="1" w:lastRow="0" w:firstColumn="0" w:lastColumn="0" w:oddVBand="0" w:evenVBand="0" w:oddHBand="0" w:evenHBand="0" w:firstRowFirstColumn="0" w:firstRowLastColumn="0" w:lastRowFirstColumn="0" w:lastRowLastColumn="0"/>
            </w:pPr>
            <w:r w:rsidRPr="00CD600D">
              <w:t>Total</w:t>
            </w:r>
          </w:p>
        </w:tc>
      </w:tr>
      <w:tr w:rsidR="00CD600D" w:rsidRPr="00CD600D" w14:paraId="65BA4DBC" w14:textId="77777777" w:rsidTr="00D8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A30CE" w14:textId="77777777" w:rsidR="00CD600D" w:rsidRPr="00CD600D" w:rsidRDefault="00CD600D" w:rsidP="00CD600D">
            <w:pPr>
              <w:spacing w:after="160" w:line="278" w:lineRule="auto"/>
            </w:pPr>
            <w:r w:rsidRPr="00CD600D">
              <w:t>SQLite + Prisma ✓</w:t>
            </w:r>
          </w:p>
        </w:tc>
        <w:tc>
          <w:tcPr>
            <w:tcW w:w="0" w:type="auto"/>
            <w:hideMark/>
          </w:tcPr>
          <w:p w14:paraId="09BF09F5"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0EDBB8C"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3B409E8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390EBBD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3</w:t>
            </w:r>
          </w:p>
        </w:tc>
        <w:tc>
          <w:tcPr>
            <w:tcW w:w="0" w:type="auto"/>
            <w:hideMark/>
          </w:tcPr>
          <w:p w14:paraId="05493D1E"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rPr>
                <w:b/>
                <w:bCs/>
              </w:rPr>
              <w:t>30</w:t>
            </w:r>
          </w:p>
        </w:tc>
      </w:tr>
      <w:tr w:rsidR="00CD600D" w:rsidRPr="00CD600D" w14:paraId="6DDFFCAE" w14:textId="77777777" w:rsidTr="00D8520A">
        <w:tc>
          <w:tcPr>
            <w:cnfStyle w:val="001000000000" w:firstRow="0" w:lastRow="0" w:firstColumn="1" w:lastColumn="0" w:oddVBand="0" w:evenVBand="0" w:oddHBand="0" w:evenHBand="0" w:firstRowFirstColumn="0" w:firstRowLastColumn="0" w:lastRowFirstColumn="0" w:lastRowLastColumn="0"/>
            <w:tcW w:w="0" w:type="auto"/>
            <w:hideMark/>
          </w:tcPr>
          <w:p w14:paraId="37451B16" w14:textId="77777777" w:rsidR="00CD600D" w:rsidRPr="00CD600D" w:rsidRDefault="00CD600D" w:rsidP="00CD600D">
            <w:pPr>
              <w:spacing w:after="160" w:line="278" w:lineRule="auto"/>
            </w:pPr>
            <w:r w:rsidRPr="00CD600D">
              <w:t>PostgreSQL</w:t>
            </w:r>
          </w:p>
        </w:tc>
        <w:tc>
          <w:tcPr>
            <w:tcW w:w="0" w:type="auto"/>
            <w:hideMark/>
          </w:tcPr>
          <w:p w14:paraId="712CE325"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w:t>
            </w:r>
          </w:p>
        </w:tc>
        <w:tc>
          <w:tcPr>
            <w:tcW w:w="0" w:type="auto"/>
            <w:hideMark/>
          </w:tcPr>
          <w:p w14:paraId="6212FF92"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1</w:t>
            </w:r>
          </w:p>
        </w:tc>
        <w:tc>
          <w:tcPr>
            <w:tcW w:w="0" w:type="auto"/>
            <w:hideMark/>
          </w:tcPr>
          <w:p w14:paraId="0DE36B12"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688F3BA6"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3</w:t>
            </w:r>
          </w:p>
        </w:tc>
        <w:tc>
          <w:tcPr>
            <w:tcW w:w="0" w:type="auto"/>
            <w:hideMark/>
          </w:tcPr>
          <w:p w14:paraId="59F02C4A" w14:textId="77777777" w:rsidR="00CD600D" w:rsidRPr="00CD600D" w:rsidRDefault="00CD600D" w:rsidP="00CD600D">
            <w:pPr>
              <w:spacing w:after="160" w:line="278" w:lineRule="auto"/>
              <w:cnfStyle w:val="000000000000" w:firstRow="0" w:lastRow="0" w:firstColumn="0" w:lastColumn="0" w:oddVBand="0" w:evenVBand="0" w:oddHBand="0" w:evenHBand="0" w:firstRowFirstColumn="0" w:firstRowLastColumn="0" w:lastRowFirstColumn="0" w:lastRowLastColumn="0"/>
            </w:pPr>
            <w:r w:rsidRPr="00CD600D">
              <w:t>21</w:t>
            </w:r>
          </w:p>
        </w:tc>
      </w:tr>
      <w:tr w:rsidR="00CD600D" w:rsidRPr="00CD600D" w14:paraId="1F933D01" w14:textId="77777777" w:rsidTr="00D8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D8B55" w14:textId="77777777" w:rsidR="00CD600D" w:rsidRPr="00CD600D" w:rsidRDefault="00CD600D" w:rsidP="00CD600D">
            <w:pPr>
              <w:spacing w:after="160" w:line="278" w:lineRule="auto"/>
            </w:pPr>
            <w:r w:rsidRPr="00CD600D">
              <w:t>MongoDB</w:t>
            </w:r>
          </w:p>
        </w:tc>
        <w:tc>
          <w:tcPr>
            <w:tcW w:w="0" w:type="auto"/>
            <w:hideMark/>
          </w:tcPr>
          <w:p w14:paraId="680719E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7379FE45"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2A1C9C39"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w:t>
            </w:r>
          </w:p>
        </w:tc>
        <w:tc>
          <w:tcPr>
            <w:tcW w:w="0" w:type="auto"/>
            <w:hideMark/>
          </w:tcPr>
          <w:p w14:paraId="26A1F3A0"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2</w:t>
            </w:r>
          </w:p>
        </w:tc>
        <w:tc>
          <w:tcPr>
            <w:tcW w:w="0" w:type="auto"/>
            <w:hideMark/>
          </w:tcPr>
          <w:p w14:paraId="2E0C0E74" w14:textId="77777777" w:rsidR="00CD600D" w:rsidRPr="00CD600D" w:rsidRDefault="00CD600D" w:rsidP="00CD600D">
            <w:pPr>
              <w:spacing w:after="160" w:line="278" w:lineRule="auto"/>
              <w:cnfStyle w:val="000000100000" w:firstRow="0" w:lastRow="0" w:firstColumn="0" w:lastColumn="0" w:oddVBand="0" w:evenVBand="0" w:oddHBand="1" w:evenHBand="0" w:firstRowFirstColumn="0" w:firstRowLastColumn="0" w:lastRowFirstColumn="0" w:lastRowLastColumn="0"/>
            </w:pPr>
            <w:r w:rsidRPr="00CD600D">
              <w:t>17</w:t>
            </w:r>
          </w:p>
        </w:tc>
      </w:tr>
    </w:tbl>
    <w:p w14:paraId="6E980010" w14:textId="19C78BFF" w:rsidR="00CD600D" w:rsidRPr="00CD600D" w:rsidRDefault="00CD600D" w:rsidP="00CD600D">
      <w:r w:rsidRPr="00CD600D">
        <w:t xml:space="preserve">SQLite wurde gewählt, da kein separater Datenbankserver benötigt wird. </w:t>
      </w:r>
    </w:p>
    <w:p w14:paraId="6FE3E4E2" w14:textId="77777777" w:rsidR="00CD600D" w:rsidRPr="00CD600D" w:rsidRDefault="00CD600D" w:rsidP="00CD600D"/>
    <w:p w14:paraId="673975CF" w14:textId="60407EEB" w:rsidR="007A12BA" w:rsidRDefault="0062106D" w:rsidP="007A12BA">
      <w:pPr>
        <w:pStyle w:val="berschrift1"/>
      </w:pPr>
      <w:bookmarkStart w:id="19" w:name="_Toc231370515"/>
      <w:r>
        <w:lastRenderedPageBreak/>
        <w:t xml:space="preserve">3. </w:t>
      </w:r>
      <w:r w:rsidR="007A12BA">
        <w:t>Hauptteil</w:t>
      </w:r>
      <w:bookmarkEnd w:id="19"/>
    </w:p>
    <w:p w14:paraId="30F85E10" w14:textId="433D4F9F" w:rsidR="00146997" w:rsidRPr="00146997" w:rsidRDefault="008F6052" w:rsidP="00146997">
      <w:pPr>
        <w:pStyle w:val="berschrift2"/>
      </w:pPr>
      <w:bookmarkStart w:id="20" w:name="_Toc231370516"/>
      <w:r>
        <w:t>3.1 Vorgehen und Zwischenschritte</w:t>
      </w:r>
      <w:bookmarkEnd w:id="20"/>
    </w:p>
    <w:p w14:paraId="1285F748" w14:textId="5480960C" w:rsidR="008F6052" w:rsidRDefault="008F6052" w:rsidP="008F6052">
      <w:pPr>
        <w:pStyle w:val="berschrift2"/>
      </w:pPr>
      <w:bookmarkStart w:id="21" w:name="_Toc231370517"/>
      <w:r>
        <w:t>3.2 Ergebnis der Arbeit</w:t>
      </w:r>
      <w:bookmarkEnd w:id="21"/>
    </w:p>
    <w:p w14:paraId="4E038718" w14:textId="61DD30A3" w:rsidR="008F6052" w:rsidRDefault="008F6052" w:rsidP="008F6052">
      <w:pPr>
        <w:pStyle w:val="berschrift2"/>
      </w:pPr>
      <w:bookmarkStart w:id="22" w:name="_Toc231370518"/>
      <w:r>
        <w:t>3.3 Funktionsbeschreibung</w:t>
      </w:r>
      <w:bookmarkEnd w:id="22"/>
    </w:p>
    <w:p w14:paraId="732D2688" w14:textId="0B73AF3A" w:rsidR="008F6052" w:rsidRDefault="008F6052" w:rsidP="008F6052">
      <w:pPr>
        <w:pStyle w:val="berschrift2"/>
      </w:pPr>
      <w:bookmarkStart w:id="23" w:name="_Toc231370519"/>
      <w:r>
        <w:t>3.4 Arbeitsjournal</w:t>
      </w:r>
      <w:bookmarkEnd w:id="23"/>
    </w:p>
    <w:p w14:paraId="770AB7F5" w14:textId="71401CED" w:rsidR="00A25263" w:rsidRPr="00A25263" w:rsidRDefault="00783536" w:rsidP="00A25263">
      <w:pPr>
        <w:pStyle w:val="berschrift3"/>
      </w:pPr>
      <w:bookmarkStart w:id="24" w:name="_Toc231370520"/>
      <w:r>
        <w:t>Woche 1</w:t>
      </w:r>
      <w:bookmarkEnd w:id="24"/>
    </w:p>
    <w:p w14:paraId="21C93D9C" w14:textId="291DE0A8" w:rsidR="009F4049" w:rsidRDefault="009F4049" w:rsidP="00783536">
      <w:pPr>
        <w:pStyle w:val="berschrift4"/>
      </w:pPr>
      <w:r>
        <w:t>Tag 1 – 01.06.2026</w:t>
      </w:r>
    </w:p>
    <w:p w14:paraId="3A2D0D69" w14:textId="71C8BEBA" w:rsidR="003B14E9" w:rsidRPr="003B14E9" w:rsidRDefault="005923AC" w:rsidP="003B14E9">
      <w:pPr>
        <w:rPr>
          <w:rFonts w:asciiTheme="majorHAnsi" w:hAnsiTheme="majorHAnsi"/>
        </w:rPr>
      </w:pPr>
      <w:r>
        <w:rPr>
          <w:rFonts w:asciiTheme="majorHAnsi" w:hAnsiTheme="majorHAnsi"/>
          <w:noProof/>
        </w:rPr>
        <mc:AlternateContent>
          <mc:Choice Requires="wpg">
            <w:drawing>
              <wp:anchor distT="0" distB="0" distL="114300" distR="114300" simplePos="0" relativeHeight="251689984" behindDoc="0" locked="0" layoutInCell="1" allowOverlap="1" wp14:anchorId="3D49DC7B" wp14:editId="088EB50B">
                <wp:simplePos x="0" y="0"/>
                <wp:positionH relativeFrom="column">
                  <wp:posOffset>4417060</wp:posOffset>
                </wp:positionH>
                <wp:positionV relativeFrom="paragraph">
                  <wp:posOffset>3810</wp:posOffset>
                </wp:positionV>
                <wp:extent cx="1092200" cy="2967355"/>
                <wp:effectExtent l="0" t="0" r="0" b="4445"/>
                <wp:wrapSquare wrapText="bothSides"/>
                <wp:docPr id="1240440520" name="Gruppieren 17"/>
                <wp:cNvGraphicFramePr/>
                <a:graphic xmlns:a="http://schemas.openxmlformats.org/drawingml/2006/main">
                  <a:graphicData uri="http://schemas.microsoft.com/office/word/2010/wordprocessingGroup">
                    <wpg:wgp>
                      <wpg:cNvGrpSpPr/>
                      <wpg:grpSpPr>
                        <a:xfrm>
                          <a:off x="0" y="0"/>
                          <a:ext cx="1092200" cy="2967355"/>
                          <a:chOff x="0" y="0"/>
                          <a:chExt cx="1192530" cy="3123565"/>
                        </a:xfrm>
                      </wpg:grpSpPr>
                      <pic:pic xmlns:pic="http://schemas.openxmlformats.org/drawingml/2006/picture">
                        <pic:nvPicPr>
                          <pic:cNvPr id="671676179" name="Grafik 1"/>
                          <pic:cNvPicPr>
                            <a:picLocks noChangeAspect="1"/>
                          </pic:cNvPicPr>
                        </pic:nvPicPr>
                        <pic:blipFill>
                          <a:blip r:embed="rId11"/>
                          <a:stretch>
                            <a:fillRect/>
                          </a:stretch>
                        </pic:blipFill>
                        <pic:spPr>
                          <a:xfrm>
                            <a:off x="0" y="0"/>
                            <a:ext cx="1192530" cy="2240280"/>
                          </a:xfrm>
                          <a:prstGeom prst="rect">
                            <a:avLst/>
                          </a:prstGeom>
                        </pic:spPr>
                      </pic:pic>
                      <wps:wsp>
                        <wps:cNvPr id="375335339" name="Textfeld 1"/>
                        <wps:cNvSpPr txBox="1"/>
                        <wps:spPr>
                          <a:xfrm>
                            <a:off x="0" y="2298700"/>
                            <a:ext cx="1192530" cy="824865"/>
                          </a:xfrm>
                          <a:prstGeom prst="rect">
                            <a:avLst/>
                          </a:prstGeom>
                          <a:solidFill>
                            <a:prstClr val="white"/>
                          </a:solidFill>
                          <a:ln>
                            <a:noFill/>
                          </a:ln>
                        </wps:spPr>
                        <wps:txbx>
                          <w:txbxContent>
                            <w:p w14:paraId="6D89CAC5" w14:textId="65C4623A" w:rsidR="005923AC" w:rsidRPr="00CC139F" w:rsidRDefault="005923AC" w:rsidP="005923AC">
                              <w:pPr>
                                <w:pStyle w:val="Beschriftung"/>
                                <w:rPr>
                                  <w:rFonts w:asciiTheme="majorHAnsi" w:hAnsiTheme="majorHAnsi"/>
                                  <w:noProof/>
                                </w:rPr>
                              </w:pPr>
                              <w:bookmarkStart w:id="25" w:name="_Toc232498793"/>
                              <w:r>
                                <w:t xml:space="preserve">Abbildung </w:t>
                              </w:r>
                              <w:fldSimple w:instr=" SEQ Abbildung \* ARABIC ">
                                <w:r w:rsidR="006571A9">
                                  <w:rPr>
                                    <w:noProof/>
                                  </w:rPr>
                                  <w:t>2</w:t>
                                </w:r>
                              </w:fldSimple>
                              <w:r>
                                <w:t>:</w:t>
                              </w:r>
                              <w:r w:rsidRPr="005923AC">
                                <w:t xml:space="preserve"> </w:t>
                              </w:r>
                              <w:r w:rsidR="00A12D42" w:rsidRPr="00A12D42">
                                <w:rPr>
                                  <w:rFonts w:asciiTheme="majorHAnsi" w:hAnsiTheme="majorHAnsi"/>
                                </w:rPr>
                                <w:t>Startbildschirm der GymTracker-App mit Willkommenstext und Navigationsleiste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9DC7B" id="Gruppieren 17" o:spid="_x0000_s1032" style="position:absolute;margin-left:347.8pt;margin-top:.3pt;width:86pt;height:233.65pt;z-index:251689984;mso-width-relative:margin;mso-height-relative:margin" coordsize="11925,3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">
                <v:shape id="Grafik 1" o:spid="_x0000_s1033" type="#_x0000_t75" style="position:absolute;width:1192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">
                  <v:imagedata r:id="rId12" o:title=""/>
                </v:shape>
                <v:shape id="_x0000_s1034" type="#_x0000_t202" style="position:absolute;top:22987;width:11925;height:8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" stroked="f">
                  <v:textbox inset="0,0,0,0">
                    <w:txbxContent>
                      <w:p w14:paraId="6D89CAC5" w14:textId="65C4623A" w:rsidR="005923AC" w:rsidRPr="00CC139F" w:rsidRDefault="005923AC" w:rsidP="005923AC">
                        <w:pPr>
                          <w:pStyle w:val="Beschriftung"/>
                          <w:rPr>
                            <w:rFonts w:asciiTheme="majorHAnsi" w:hAnsiTheme="majorHAnsi"/>
                            <w:noProof/>
                          </w:rPr>
                        </w:pPr>
                        <w:bookmarkStart w:id="26" w:name="_Toc232498793"/>
                        <w:r>
                          <w:t xml:space="preserve">Abbildung </w:t>
                        </w:r>
                        <w:fldSimple w:instr=" SEQ Abbildung \* ARABIC ">
                          <w:r w:rsidR="006571A9">
                            <w:rPr>
                              <w:noProof/>
                            </w:rPr>
                            <w:t>2</w:t>
                          </w:r>
                        </w:fldSimple>
                        <w:r>
                          <w:t>:</w:t>
                        </w:r>
                        <w:r w:rsidRPr="005923AC">
                          <w:t xml:space="preserve"> </w:t>
                        </w:r>
                        <w:r w:rsidR="00A12D42" w:rsidRPr="00A12D42">
                          <w:rPr>
                            <w:rFonts w:asciiTheme="majorHAnsi" w:hAnsiTheme="majorHAnsi"/>
                          </w:rPr>
                          <w:t>Startbildschirm der GymTracker-App mit Willkommenstext und Navigationsleiste</w:t>
                        </w:r>
                        <w:bookmarkEnd w:id="26"/>
                      </w:p>
                    </w:txbxContent>
                  </v:textbox>
                </v:shape>
                <w10:wrap type="square"/>
              </v:group>
            </w:pict>
          </mc:Fallback>
        </mc:AlternateContent>
      </w:r>
      <w:r w:rsidR="003B14E9" w:rsidRPr="003B14E9">
        <w:rPr>
          <w:rFonts w:asciiTheme="majorHAnsi" w:hAnsiTheme="majorHAnsi"/>
        </w:rPr>
        <w:t>Heute habe ich mit dem Projekt gestartet und zunächst ein GitHub Repository eingerichtet. Anschliessend habe ich ein GitHub Project erstellt, alle Milestones und Issues angelegt und diese auf der Roadmap eingeplant, damit ich während der gesamten Projektzeit einen klaren Überblick über den Fortschritt habe.</w:t>
      </w:r>
      <w:r w:rsidR="003B14E9">
        <w:rPr>
          <w:rFonts w:asciiTheme="majorHAnsi" w:hAnsiTheme="majorHAnsi"/>
        </w:rPr>
        <w:t xml:space="preserve"> </w:t>
      </w:r>
      <w:r w:rsidR="003B14E9" w:rsidRPr="003B14E9">
        <w:rPr>
          <w:rFonts w:asciiTheme="majorHAnsi" w:hAnsiTheme="majorHAnsi"/>
        </w:rPr>
        <w:t>Danach habe ich die Grundstruktur der Dokumentation erstellt – Titelblatt, Inhaltsverzeichnis, Änderungstabelle und die wichtigsten Kapitel wurden angelegt und vorbereitet.</w:t>
      </w:r>
      <w:r w:rsidR="003B14E9">
        <w:rPr>
          <w:rFonts w:asciiTheme="majorHAnsi" w:hAnsiTheme="majorHAnsi"/>
        </w:rPr>
        <w:t xml:space="preserve"> </w:t>
      </w:r>
      <w:r w:rsidR="003B14E9" w:rsidRPr="003B14E9">
        <w:rPr>
          <w:rFonts w:asciiTheme="majorHAnsi" w:hAnsiTheme="majorHAnsi"/>
        </w:rPr>
        <w:t>Zum Schluss habe ich mit der eigentlichen Entwicklung begonnen. Mit Expo habe ich ein neues React Native Projekt initialisiert und geprüft, ob die App korrekt auf dem Emulator startet. Danach habe ich die Projektstruktur aufgebaut und die Ordner für Screens, Komponenten und API-Services angelegt, damit der Code von Anfang an übersichtlich und erweiterbar bleibt.</w:t>
      </w:r>
      <w:r w:rsidR="003B14E9" w:rsidRPr="003B14E9">
        <w:rPr>
          <w:noProof/>
        </w:rPr>
        <w:t xml:space="preserve"> </w:t>
      </w:r>
    </w:p>
    <w:p w14:paraId="3C39416E" w14:textId="31C59881" w:rsidR="009F4049" w:rsidRDefault="009F4049" w:rsidP="00783536">
      <w:pPr>
        <w:pStyle w:val="berschrift4"/>
      </w:pPr>
      <w:r>
        <w:t>Tag 2 – 02.06.2026</w:t>
      </w:r>
    </w:p>
    <w:p w14:paraId="3EBC8CFB" w14:textId="047856F9" w:rsidR="004428C4" w:rsidRPr="004428C4" w:rsidRDefault="00A12D42" w:rsidP="004428C4">
      <w:pPr>
        <w:rPr>
          <w:rFonts w:asciiTheme="majorHAnsi" w:hAnsiTheme="majorHAnsi"/>
        </w:rPr>
      </w:pPr>
      <w:r>
        <w:rPr>
          <w:noProof/>
        </w:rPr>
        <w:drawing>
          <wp:anchor distT="0" distB="0" distL="114300" distR="114300" simplePos="0" relativeHeight="251666432" behindDoc="0" locked="0" layoutInCell="1" allowOverlap="1" wp14:anchorId="5969081F" wp14:editId="7A310A06">
            <wp:simplePos x="0" y="0"/>
            <wp:positionH relativeFrom="column">
              <wp:posOffset>4324138</wp:posOffset>
            </wp:positionH>
            <wp:positionV relativeFrom="paragraph">
              <wp:posOffset>54650</wp:posOffset>
            </wp:positionV>
            <wp:extent cx="1100667" cy="2246801"/>
            <wp:effectExtent l="0" t="0" r="4445" b="1270"/>
            <wp:wrapSquare wrapText="bothSides"/>
            <wp:docPr id="8602546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5466" name="Grafik 6"/>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01595" cy="2248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4A40">
        <w:rPr>
          <w:noProof/>
        </w:rPr>
        <mc:AlternateContent>
          <mc:Choice Requires="wps">
            <w:drawing>
              <wp:anchor distT="0" distB="0" distL="114300" distR="114300" simplePos="0" relativeHeight="251694080" behindDoc="0" locked="0" layoutInCell="1" allowOverlap="1" wp14:anchorId="33101732" wp14:editId="65C40A5C">
                <wp:simplePos x="0" y="0"/>
                <wp:positionH relativeFrom="column">
                  <wp:posOffset>4323715</wp:posOffset>
                </wp:positionH>
                <wp:positionV relativeFrom="paragraph">
                  <wp:posOffset>2177415</wp:posOffset>
                </wp:positionV>
                <wp:extent cx="1120775" cy="850900"/>
                <wp:effectExtent l="0" t="0" r="3175" b="6350"/>
                <wp:wrapSquare wrapText="bothSides"/>
                <wp:docPr id="561768612" name="Textfeld 1"/>
                <wp:cNvGraphicFramePr/>
                <a:graphic xmlns:a="http://schemas.openxmlformats.org/drawingml/2006/main">
                  <a:graphicData uri="http://schemas.microsoft.com/office/word/2010/wordprocessingShape">
                    <wps:wsp>
                      <wps:cNvSpPr txBox="1"/>
                      <wps:spPr>
                        <a:xfrm>
                          <a:off x="0" y="0"/>
                          <a:ext cx="1120775" cy="850900"/>
                        </a:xfrm>
                        <a:prstGeom prst="rect">
                          <a:avLst/>
                        </a:prstGeom>
                        <a:solidFill>
                          <a:prstClr val="white"/>
                        </a:solidFill>
                        <a:ln>
                          <a:noFill/>
                        </a:ln>
                      </wps:spPr>
                      <wps:txbx>
                        <w:txbxContent>
                          <w:p w14:paraId="0C71DBFF" w14:textId="31FF0EDD" w:rsidR="00294A40" w:rsidRPr="00294A40" w:rsidRDefault="00294A40" w:rsidP="00294A40">
                            <w:pPr>
                              <w:pStyle w:val="Beschriftung"/>
                            </w:pPr>
                            <w:bookmarkStart w:id="27" w:name="_Toc232498794"/>
                            <w:r>
                              <w:t xml:space="preserve">Abbildung </w:t>
                            </w:r>
                            <w:fldSimple w:instr=" SEQ Abbildung \* ARABIC ">
                              <w:r w:rsidR="006571A9">
                                <w:rPr>
                                  <w:noProof/>
                                </w:rPr>
                                <w:t>3</w:t>
                              </w:r>
                            </w:fldSimple>
                            <w:r>
                              <w:t>:</w:t>
                            </w:r>
                            <w:r>
                              <w:br/>
                            </w:r>
                            <w:r w:rsidR="00A12D42" w:rsidRPr="00A12D42">
                              <w:rPr>
                                <w:rFonts w:asciiTheme="majorHAnsi" w:hAnsiTheme="majorHAnsi"/>
                              </w:rPr>
                              <w:t>Startbildschirm der GymTracker-App mit unterer Tab-Navigation (Home, Workout, Historie, Statistiken)</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101732" id="_x0000_s1035" type="#_x0000_t202" style="position:absolute;margin-left:340.45pt;margin-top:171.45pt;width:88.25pt;height:6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" stroked="f">
                <v:textbox inset="0,0,0,0">
                  <w:txbxContent>
                    <w:p w14:paraId="0C71DBFF" w14:textId="31FF0EDD" w:rsidR="00294A40" w:rsidRPr="00294A40" w:rsidRDefault="00294A40" w:rsidP="00294A40">
                      <w:pPr>
                        <w:pStyle w:val="Beschriftung"/>
                      </w:pPr>
                      <w:bookmarkStart w:id="28" w:name="_Toc232498794"/>
                      <w:r>
                        <w:t xml:space="preserve">Abbildung </w:t>
                      </w:r>
                      <w:fldSimple w:instr=" SEQ Abbildung \* ARABIC ">
                        <w:r w:rsidR="006571A9">
                          <w:rPr>
                            <w:noProof/>
                          </w:rPr>
                          <w:t>3</w:t>
                        </w:r>
                      </w:fldSimple>
                      <w:r>
                        <w:t>:</w:t>
                      </w:r>
                      <w:r>
                        <w:br/>
                      </w:r>
                      <w:r w:rsidR="00A12D42" w:rsidRPr="00A12D42">
                        <w:rPr>
                          <w:rFonts w:asciiTheme="majorHAnsi" w:hAnsiTheme="majorHAnsi"/>
                        </w:rPr>
                        <w:t>Startbildschirm der GymTracker-App mit unterer Tab-Navigation (Home, Workout, Historie, Statistiken)</w:t>
                      </w:r>
                      <w:bookmarkEnd w:id="28"/>
                    </w:p>
                  </w:txbxContent>
                </v:textbox>
                <w10:wrap type="square"/>
              </v:shape>
            </w:pict>
          </mc:Fallback>
        </mc:AlternateContent>
      </w:r>
      <w:r w:rsidR="004428C4" w:rsidRPr="004428C4">
        <w:rPr>
          <w:rFonts w:asciiTheme="majorHAnsi" w:hAnsiTheme="majorHAnsi"/>
        </w:rPr>
        <w:t>Heute habe ich die Navigation der App eingerichtet und das Backend aufgesetzt. Als erstes habe ich React Navigation installiert und einen Bottom Tab Navigator erstellt. Dafür habe ich die drei fehlenden Screens WorkoutScreen.js, HistoryScreen.js und StatsScreen.js als Placeholder angelegt sowie die Datei AppNavigator.js erstellt, welche die gesamte Navigation der App verwaltet. Die App.js wurde so angepasst, dass sie nur noch den AppNavigator lädt. Nach dem Start der App waren unten vier Tabs sichtbar – Home, Workout, Historie und Statistiken – und die Navigation zwischen den Screens funktionierte einwandfrei.</w:t>
      </w:r>
      <w:r w:rsidR="004428C4">
        <w:rPr>
          <w:rFonts w:asciiTheme="majorHAnsi" w:hAnsiTheme="majorHAnsi"/>
        </w:rPr>
        <w:t xml:space="preserve"> </w:t>
      </w:r>
      <w:r w:rsidR="004428C4" w:rsidRPr="004428C4">
        <w:rPr>
          <w:rFonts w:asciiTheme="majorHAnsi" w:hAnsiTheme="majorHAnsi"/>
        </w:rPr>
        <w:t xml:space="preserve">Anschliessend habe ich das Backend aufgesetzt. Ich habe einen separaten backend Ordner erstellt und dort ein neues Node.js Projekt mit Express initialisiert. Zusätzlich habe ich cors installiert, damit das Frontend später problemlos mit dem Backend kommunizieren kann, sowie nodemon als </w:t>
      </w:r>
      <w:r w:rsidR="004428C4" w:rsidRPr="004428C4">
        <w:rPr>
          <w:rFonts w:asciiTheme="majorHAnsi" w:hAnsiTheme="majorHAnsi"/>
        </w:rPr>
        <w:lastRenderedPageBreak/>
        <w:t>Entwicklungshilfe, damit der Server bei Änderungen automatisch neu startet. Als ersten Test habe ich einen /health Endpoint erstellt und den Server gestartet. Der Aufruf von http://localhost:3000/health im Browser hat den erwarteten Status zurückgegeben</w:t>
      </w:r>
      <w:r w:rsidR="004428C4">
        <w:rPr>
          <w:rFonts w:asciiTheme="majorHAnsi" w:hAnsiTheme="majorHAnsi"/>
        </w:rPr>
        <w:t xml:space="preserve">, was heisst: </w:t>
      </w:r>
      <w:r w:rsidR="004428C4" w:rsidRPr="004428C4">
        <w:rPr>
          <w:rFonts w:asciiTheme="majorHAnsi" w:hAnsiTheme="majorHAnsi"/>
        </w:rPr>
        <w:t>der Server läuft korrekt.</w:t>
      </w:r>
      <w:r w:rsidR="004428C4" w:rsidRPr="004428C4">
        <w:rPr>
          <w:noProof/>
        </w:rPr>
        <w:t xml:space="preserve"> </w:t>
      </w:r>
    </w:p>
    <w:p w14:paraId="42EC3AFC" w14:textId="68E116CA" w:rsidR="009F4049" w:rsidRDefault="009F4049" w:rsidP="00783536">
      <w:pPr>
        <w:pStyle w:val="berschrift4"/>
      </w:pPr>
      <w:r>
        <w:t>Tag 3 – 03.06.2026</w:t>
      </w:r>
    </w:p>
    <w:p w14:paraId="22FB1C34" w14:textId="31340B50" w:rsidR="00202154" w:rsidRDefault="00294A40" w:rsidP="00202154">
      <w:r>
        <w:rPr>
          <w:noProof/>
        </w:rPr>
        <mc:AlternateContent>
          <mc:Choice Requires="wps">
            <w:drawing>
              <wp:anchor distT="0" distB="0" distL="114300" distR="114300" simplePos="0" relativeHeight="251696128" behindDoc="0" locked="0" layoutInCell="1" allowOverlap="1" wp14:anchorId="34A2DBE6" wp14:editId="2CCE616F">
                <wp:simplePos x="0" y="0"/>
                <wp:positionH relativeFrom="column">
                  <wp:posOffset>2471420</wp:posOffset>
                </wp:positionH>
                <wp:positionV relativeFrom="paragraph">
                  <wp:posOffset>2725420</wp:posOffset>
                </wp:positionV>
                <wp:extent cx="2928620" cy="635"/>
                <wp:effectExtent l="0" t="0" r="0" b="0"/>
                <wp:wrapSquare wrapText="bothSides"/>
                <wp:docPr id="86573315" name="Textfeld 1"/>
                <wp:cNvGraphicFramePr/>
                <a:graphic xmlns:a="http://schemas.openxmlformats.org/drawingml/2006/main">
                  <a:graphicData uri="http://schemas.microsoft.com/office/word/2010/wordprocessingShape">
                    <wps:wsp>
                      <wps:cNvSpPr txBox="1"/>
                      <wps:spPr>
                        <a:xfrm>
                          <a:off x="0" y="0"/>
                          <a:ext cx="2928620" cy="635"/>
                        </a:xfrm>
                        <a:prstGeom prst="rect">
                          <a:avLst/>
                        </a:prstGeom>
                        <a:solidFill>
                          <a:prstClr val="white"/>
                        </a:solidFill>
                        <a:ln>
                          <a:noFill/>
                        </a:ln>
                      </wps:spPr>
                      <wps:txbx>
                        <w:txbxContent>
                          <w:p w14:paraId="14CD7ACE" w14:textId="3A695739" w:rsidR="00294A40" w:rsidRPr="00294A40" w:rsidRDefault="00294A40" w:rsidP="00294A40">
                            <w:pPr>
                              <w:pStyle w:val="Beschriftung"/>
                            </w:pPr>
                            <w:bookmarkStart w:id="29" w:name="_Toc232498795"/>
                            <w:r>
                              <w:t xml:space="preserve">Abbildung </w:t>
                            </w:r>
                            <w:fldSimple w:instr=" SEQ Abbildung \* ARABIC ">
                              <w:r w:rsidR="006571A9">
                                <w:rPr>
                                  <w:noProof/>
                                </w:rPr>
                                <w:t>4</w:t>
                              </w:r>
                            </w:fldSimple>
                            <w:r>
                              <w:t>:</w:t>
                            </w:r>
                            <w:r w:rsidR="00A12D42">
                              <w:t xml:space="preserve"> </w:t>
                            </w:r>
                            <w:r w:rsidR="00A12D42" w:rsidRPr="00A12D42">
                              <w:t>Prisma Studio im Browser mit leerer Datenbanktabelle („No results found")</w:t>
                            </w:r>
                            <w:bookmarkEnd w:id="29"/>
                            <w: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2DBE6" id="_x0000_s1036" type="#_x0000_t202" style="position:absolute;margin-left:194.6pt;margin-top:214.6pt;width:230.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" stroked="f">
                <v:textbox style="mso-fit-shape-to-text:t" inset="0,0,0,0">
                  <w:txbxContent>
                    <w:p w14:paraId="14CD7ACE" w14:textId="3A695739" w:rsidR="00294A40" w:rsidRPr="00294A40" w:rsidRDefault="00294A40" w:rsidP="00294A40">
                      <w:pPr>
                        <w:pStyle w:val="Beschriftung"/>
                      </w:pPr>
                      <w:bookmarkStart w:id="30" w:name="_Toc232498795"/>
                      <w:r>
                        <w:t xml:space="preserve">Abbildung </w:t>
                      </w:r>
                      <w:fldSimple w:instr=" SEQ Abbildung \* ARABIC ">
                        <w:r w:rsidR="006571A9">
                          <w:rPr>
                            <w:noProof/>
                          </w:rPr>
                          <w:t>4</w:t>
                        </w:r>
                      </w:fldSimple>
                      <w:r>
                        <w:t>:</w:t>
                      </w:r>
                      <w:r w:rsidR="00A12D42">
                        <w:t xml:space="preserve"> </w:t>
                      </w:r>
                      <w:r w:rsidR="00A12D42" w:rsidRPr="00A12D42">
                        <w:t>Prisma Studio im Browser mit leerer Datenbanktabelle („No results found")</w:t>
                      </w:r>
                      <w:bookmarkEnd w:id="30"/>
                      <w:r>
                        <w:br/>
                      </w:r>
                    </w:p>
                  </w:txbxContent>
                </v:textbox>
                <w10:wrap type="square"/>
              </v:shape>
            </w:pict>
          </mc:Fallback>
        </mc:AlternateContent>
      </w:r>
      <w:r>
        <w:rPr>
          <w:noProof/>
        </w:rPr>
        <w:drawing>
          <wp:anchor distT="0" distB="0" distL="114300" distR="114300" simplePos="0" relativeHeight="251678720" behindDoc="0" locked="0" layoutInCell="1" allowOverlap="1" wp14:anchorId="788FE2D9" wp14:editId="465A86CF">
            <wp:simplePos x="0" y="0"/>
            <wp:positionH relativeFrom="column">
              <wp:posOffset>2471558</wp:posOffset>
            </wp:positionH>
            <wp:positionV relativeFrom="paragraph">
              <wp:posOffset>1020914</wp:posOffset>
            </wp:positionV>
            <wp:extent cx="2928620" cy="1647825"/>
            <wp:effectExtent l="0" t="0" r="5080" b="9525"/>
            <wp:wrapSquare wrapText="bothSides"/>
            <wp:docPr id="57882698" name="Grafik 11" descr="Screenshot in Prisma Studio von meiner Daten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698" name="Grafik 11" descr="Screenshot in Prisma Studio von meiner Datenbank"/>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8620" cy="1647825"/>
                    </a:xfrm>
                    <a:prstGeom prst="rect">
                      <a:avLst/>
                    </a:prstGeom>
                    <a:noFill/>
                    <a:ln>
                      <a:noFill/>
                    </a:ln>
                  </pic:spPr>
                </pic:pic>
              </a:graphicData>
            </a:graphic>
          </wp:anchor>
        </w:drawing>
      </w:r>
      <w:r w:rsidR="00202154" w:rsidRPr="00202154">
        <w:t>Heute habe ich die Datenbank eingerichtet und Prisma als ORM ins Backend integriert. Zuerst habe ich Prisma mit dem Befehl npx prisma init initialisiert, wobei SQLite als Datenbank gewählt wurde. Da ich Prisma Version 7 verwende, musste die Datenbankverbindung nicht in der schema.prisma definiert werden, sondern wird über die bereits automatisch generierte prisma.config.ts Datei verwaltet. Nach der Anpassung der schema.prisma habe ich mit npx prisma migrate dev --name init die Datenbank erstellt. Die Datei dev.db wurde dabei automatisch angelegt. Zum Abschluss habe ich Prisma Studio mit npx prisma studio gestartet und konnte die Datenbank erfolgreich im Browser aufrufen.</w:t>
      </w:r>
      <w:r w:rsidR="00BB05F0" w:rsidRPr="00BB05F0">
        <w:rPr>
          <w:noProof/>
        </w:rPr>
        <w:t xml:space="preserve"> </w:t>
      </w:r>
    </w:p>
    <w:p w14:paraId="4EBD807C" w14:textId="2CF6AA7D" w:rsidR="00A25263" w:rsidRDefault="00A25263" w:rsidP="00A25263">
      <w:pPr>
        <w:pStyle w:val="berschrift3"/>
      </w:pPr>
      <w:r>
        <w:t>Woche 2</w:t>
      </w:r>
    </w:p>
    <w:p w14:paraId="28D95C87" w14:textId="54A7EA35" w:rsidR="00A25263" w:rsidRDefault="00A25263" w:rsidP="00A25263">
      <w:pPr>
        <w:pStyle w:val="berschrift4"/>
      </w:pPr>
      <w:r>
        <w:t>Tag 4 – 08.06.2026</w:t>
      </w:r>
    </w:p>
    <w:p w14:paraId="0DC8FE5A" w14:textId="390580A0" w:rsidR="00A25263" w:rsidRDefault="003B3D46" w:rsidP="00A25263">
      <w:r>
        <w:rPr>
          <w:noProof/>
        </w:rPr>
        <mc:AlternateContent>
          <mc:Choice Requires="wps">
            <w:drawing>
              <wp:anchor distT="0" distB="0" distL="114300" distR="114300" simplePos="0" relativeHeight="251698176" behindDoc="0" locked="0" layoutInCell="1" allowOverlap="1" wp14:anchorId="276F4D6D" wp14:editId="047CBC64">
                <wp:simplePos x="0" y="0"/>
                <wp:positionH relativeFrom="column">
                  <wp:posOffset>4453255</wp:posOffset>
                </wp:positionH>
                <wp:positionV relativeFrom="paragraph">
                  <wp:posOffset>2703830</wp:posOffset>
                </wp:positionV>
                <wp:extent cx="1137285" cy="831850"/>
                <wp:effectExtent l="0" t="0" r="5715" b="6350"/>
                <wp:wrapSquare wrapText="bothSides"/>
                <wp:docPr id="549902059" name="Textfeld 1"/>
                <wp:cNvGraphicFramePr/>
                <a:graphic xmlns:a="http://schemas.openxmlformats.org/drawingml/2006/main">
                  <a:graphicData uri="http://schemas.microsoft.com/office/word/2010/wordprocessingShape">
                    <wps:wsp>
                      <wps:cNvSpPr txBox="1"/>
                      <wps:spPr>
                        <a:xfrm>
                          <a:off x="0" y="0"/>
                          <a:ext cx="1137285" cy="831850"/>
                        </a:xfrm>
                        <a:prstGeom prst="rect">
                          <a:avLst/>
                        </a:prstGeom>
                        <a:solidFill>
                          <a:prstClr val="white"/>
                        </a:solidFill>
                        <a:ln>
                          <a:noFill/>
                        </a:ln>
                      </wps:spPr>
                      <wps:txbx>
                        <w:txbxContent>
                          <w:p w14:paraId="3ABFF082" w14:textId="24B08548" w:rsidR="00A12D42" w:rsidRPr="000E405A" w:rsidRDefault="00A12D42" w:rsidP="00A12D42">
                            <w:pPr>
                              <w:pStyle w:val="Beschriftung"/>
                              <w:rPr>
                                <w:noProof/>
                              </w:rPr>
                            </w:pPr>
                            <w:bookmarkStart w:id="31" w:name="_Toc232498796"/>
                            <w:r>
                              <w:t xml:space="preserve">Abbildung </w:t>
                            </w:r>
                            <w:fldSimple w:instr=" SEQ Abbildung \* ARABIC ">
                              <w:r w:rsidR="006571A9">
                                <w:rPr>
                                  <w:noProof/>
                                </w:rPr>
                                <w:t>5</w:t>
                              </w:r>
                            </w:fldSimple>
                            <w:r>
                              <w:t xml:space="preserve">: </w:t>
                            </w:r>
                            <w:r w:rsidRPr="00A12D42">
                              <w:t>Formular zum Erstellen eines neuen Workouts mit Eingabefeld für den Workout-Namen und Speichern-Button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F4D6D" id="_x0000_s1037" type="#_x0000_t202" style="position:absolute;margin-left:350.65pt;margin-top:212.9pt;width:89.55pt;height:6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" stroked="f">
                <v:textbox inset="0,0,0,0">
                  <w:txbxContent>
                    <w:p w14:paraId="3ABFF082" w14:textId="24B08548" w:rsidR="00A12D42" w:rsidRPr="000E405A" w:rsidRDefault="00A12D42" w:rsidP="00A12D42">
                      <w:pPr>
                        <w:pStyle w:val="Beschriftung"/>
                        <w:rPr>
                          <w:noProof/>
                        </w:rPr>
                      </w:pPr>
                      <w:bookmarkStart w:id="32" w:name="_Toc232498796"/>
                      <w:r>
                        <w:t xml:space="preserve">Abbildung </w:t>
                      </w:r>
                      <w:fldSimple w:instr=" SEQ Abbildung \* ARABIC ">
                        <w:r w:rsidR="006571A9">
                          <w:rPr>
                            <w:noProof/>
                          </w:rPr>
                          <w:t>5</w:t>
                        </w:r>
                      </w:fldSimple>
                      <w:r>
                        <w:t xml:space="preserve">: </w:t>
                      </w:r>
                      <w:r w:rsidRPr="00A12D42">
                        <w:t>Formular zum Erstellen eines neuen Workouts mit Eingabefeld für den Workout-Namen und Speichern-Button</w:t>
                      </w:r>
                      <w:bookmarkEnd w:id="32"/>
                    </w:p>
                  </w:txbxContent>
                </v:textbox>
                <w10:wrap type="square"/>
              </v:shape>
            </w:pict>
          </mc:Fallback>
        </mc:AlternateContent>
      </w:r>
      <w:r w:rsidR="00A12D42">
        <w:rPr>
          <w:noProof/>
        </w:rPr>
        <w:drawing>
          <wp:anchor distT="0" distB="0" distL="114300" distR="114300" simplePos="0" relativeHeight="251682816" behindDoc="0" locked="0" layoutInCell="1" allowOverlap="1" wp14:anchorId="2C03364E" wp14:editId="19F28C24">
            <wp:simplePos x="0" y="0"/>
            <wp:positionH relativeFrom="column">
              <wp:posOffset>4439920</wp:posOffset>
            </wp:positionH>
            <wp:positionV relativeFrom="paragraph">
              <wp:posOffset>666115</wp:posOffset>
            </wp:positionV>
            <wp:extent cx="1137285" cy="2007870"/>
            <wp:effectExtent l="0" t="0" r="5715" b="0"/>
            <wp:wrapSquare wrapText="bothSides"/>
            <wp:docPr id="85157995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9954" name="Grafik 12"/>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7285" cy="2007870"/>
                    </a:xfrm>
                    <a:prstGeom prst="rect">
                      <a:avLst/>
                    </a:prstGeom>
                    <a:noFill/>
                    <a:ln>
                      <a:noFill/>
                    </a:ln>
                  </pic:spPr>
                </pic:pic>
              </a:graphicData>
            </a:graphic>
          </wp:anchor>
        </w:drawing>
      </w:r>
      <w:r w:rsidR="00A25263" w:rsidRPr="00A25263">
        <w:t xml:space="preserve">Heute habe ich das Datenmodell für die App im Prisma-Schema definiert. Da die Datenbankverbindung und die ORM-Integration bereits in den letzten Tagen erfolgreich abgeschlossen wurden, konnte ich heute direkt mit der Modellierung der eigentlichen Datenstruktur beginnen. Als erstes habe ich das Workout-Modell erstellt (Issue #7). Ein Workout enthält einen Namen sowie ein Erstellungsdatum und dient als übergeordnete Einheit, der alle Übungen zugeordnet werden. Anschliessend habe ich die Modelle für Exercise und Set ergänzt (Issue #8). Eine Exercise (Übung) ist immer einem bestimmten Workout zugeordnet und enthält den Namen der Übung. Ein Set gehört zu einer Exercise und speichert das verwendete Gewicht in Kilogramm sowie die Anzahl der Wiederholungen. Diese Beziehungen (Relations) habe ich korrekt mit Prisma-Fremdschlüsseln abgebildet, sodass die Verknüpfungen zwischen den Tabellen in der Datenbank automatisch erzeugt werden. Nach der Modelldefinition habe ich eine neue Prisma-Migration erstellt und ausgeführt. Prisma Studio hat mir bestätigt, dass alle drei Tabellen – Workout, Exercise und </w:t>
      </w:r>
      <w:r w:rsidR="00A25263" w:rsidRPr="00A25263">
        <w:lastRenderedPageBreak/>
        <w:t>Set – korrekt in der Datenbank angelegt wurden und die Relations wie erwartet funktionieren. Damit ist Milestone 1 vollständig abgeschlossen. Die gesamte Grundlage – Projektsetup, Navigation, Backend, Datenbankanbindung und Datenmodell – ist bereit für die Umsetzung des eigentlichen Workout-Trackings in Milestone 2.</w:t>
      </w:r>
      <w:r w:rsidR="00BB05F0" w:rsidRPr="00BB05F0">
        <w:rPr>
          <w:noProof/>
        </w:rPr>
        <w:t xml:space="preserve"> </w:t>
      </w:r>
    </w:p>
    <w:p w14:paraId="641841D8" w14:textId="1DC0A1A5" w:rsidR="00302B1F" w:rsidRDefault="00302B1F" w:rsidP="00302B1F">
      <w:pPr>
        <w:pStyle w:val="berschrift4"/>
      </w:pPr>
      <w:r>
        <w:t>Tag 5 – 09.06.2026</w:t>
      </w:r>
    </w:p>
    <w:p w14:paraId="7AED2B04" w14:textId="386144A0" w:rsidR="00633AF6" w:rsidRDefault="00A12D42" w:rsidP="00302B1F">
      <w:r>
        <w:rPr>
          <w:noProof/>
        </w:rPr>
        <mc:AlternateContent>
          <mc:Choice Requires="wps">
            <w:drawing>
              <wp:anchor distT="0" distB="0" distL="114300" distR="114300" simplePos="0" relativeHeight="251700224" behindDoc="0" locked="0" layoutInCell="1" allowOverlap="1" wp14:anchorId="069275FC" wp14:editId="4053EC5E">
                <wp:simplePos x="0" y="0"/>
                <wp:positionH relativeFrom="column">
                  <wp:posOffset>-1270</wp:posOffset>
                </wp:positionH>
                <wp:positionV relativeFrom="paragraph">
                  <wp:posOffset>1494155</wp:posOffset>
                </wp:positionV>
                <wp:extent cx="5760720" cy="635"/>
                <wp:effectExtent l="0" t="0" r="0" b="0"/>
                <wp:wrapSquare wrapText="bothSides"/>
                <wp:docPr id="1315304577"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92C6D12" w14:textId="50DBF1F6" w:rsidR="00A12D42" w:rsidRPr="000C4D3E" w:rsidRDefault="00A12D42" w:rsidP="00A12D42">
                            <w:pPr>
                              <w:pStyle w:val="Beschriftung"/>
                              <w:rPr>
                                <w:noProof/>
                              </w:rPr>
                            </w:pPr>
                            <w:bookmarkStart w:id="33" w:name="_Toc232498797"/>
                            <w:r>
                              <w:t xml:space="preserve">Abbildung </w:t>
                            </w:r>
                            <w:fldSimple w:instr=" SEQ Abbildung \* ARABIC ">
                              <w:r w:rsidR="006571A9">
                                <w:rPr>
                                  <w:noProof/>
                                </w:rPr>
                                <w:t>6</w:t>
                              </w:r>
                            </w:fldSimple>
                            <w:r>
                              <w:t>:</w:t>
                            </w:r>
                            <w:r w:rsidR="003B3D46">
                              <w:t xml:space="preserve"> </w:t>
                            </w:r>
                            <w:r w:rsidR="003B3D46" w:rsidRPr="003B3D46">
                              <w:t>Prisma Studio – gespeicherter Workout-Eintrag „Pull" mit ID und Erstellungsdatum in der Datenbank</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275FC" id="_x0000_s1038" type="#_x0000_t202" style="position:absolute;margin-left:-.1pt;margin-top:117.65pt;width:453.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" stroked="f">
                <v:textbox style="mso-fit-shape-to-text:t" inset="0,0,0,0">
                  <w:txbxContent>
                    <w:p w14:paraId="792C6D12" w14:textId="50DBF1F6" w:rsidR="00A12D42" w:rsidRPr="000C4D3E" w:rsidRDefault="00A12D42" w:rsidP="00A12D42">
                      <w:pPr>
                        <w:pStyle w:val="Beschriftung"/>
                        <w:rPr>
                          <w:noProof/>
                        </w:rPr>
                      </w:pPr>
                      <w:bookmarkStart w:id="34" w:name="_Toc232498797"/>
                      <w:r>
                        <w:t xml:space="preserve">Abbildung </w:t>
                      </w:r>
                      <w:fldSimple w:instr=" SEQ Abbildung \* ARABIC ">
                        <w:r w:rsidR="006571A9">
                          <w:rPr>
                            <w:noProof/>
                          </w:rPr>
                          <w:t>6</w:t>
                        </w:r>
                      </w:fldSimple>
                      <w:r>
                        <w:t>:</w:t>
                      </w:r>
                      <w:r w:rsidR="003B3D46">
                        <w:t xml:space="preserve"> </w:t>
                      </w:r>
                      <w:r w:rsidR="003B3D46" w:rsidRPr="003B3D46">
                        <w:t>Prisma Studio – gespeicherter Workout-Eintrag „Pull" mit ID und Erstellungsdatum in der Datenbank</w:t>
                      </w:r>
                      <w:bookmarkEnd w:id="34"/>
                    </w:p>
                  </w:txbxContent>
                </v:textbox>
                <w10:wrap type="square"/>
              </v:shape>
            </w:pict>
          </mc:Fallback>
        </mc:AlternateContent>
      </w:r>
      <w:r>
        <w:rPr>
          <w:noProof/>
        </w:rPr>
        <w:drawing>
          <wp:anchor distT="0" distB="0" distL="114300" distR="114300" simplePos="0" relativeHeight="251686912" behindDoc="0" locked="0" layoutInCell="1" allowOverlap="1" wp14:anchorId="7A4C5D78" wp14:editId="08F70BDC">
            <wp:simplePos x="0" y="0"/>
            <wp:positionH relativeFrom="column">
              <wp:posOffset>-1298</wp:posOffset>
            </wp:positionH>
            <wp:positionV relativeFrom="paragraph">
              <wp:posOffset>845986</wp:posOffset>
            </wp:positionV>
            <wp:extent cx="5760720" cy="591185"/>
            <wp:effectExtent l="0" t="0" r="0" b="0"/>
            <wp:wrapSquare wrapText="bothSides"/>
            <wp:docPr id="10453756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5631" name="Grafik 1"/>
                    <pic:cNvPicPr>
                      <a:picLocks noChangeAspect="1"/>
                    </pic:cNvPicPr>
                  </pic:nvPicPr>
                  <pic:blipFill>
                    <a:blip r:embed="rId16"/>
                    <a:stretch>
                      <a:fillRect/>
                    </a:stretch>
                  </pic:blipFill>
                  <pic:spPr>
                    <a:xfrm>
                      <a:off x="0" y="0"/>
                      <a:ext cx="5760720" cy="591185"/>
                    </a:xfrm>
                    <a:prstGeom prst="rect">
                      <a:avLst/>
                    </a:prstGeom>
                  </pic:spPr>
                </pic:pic>
              </a:graphicData>
            </a:graphic>
          </wp:anchor>
        </w:drawing>
      </w:r>
      <w:r w:rsidR="002E065E" w:rsidRPr="002E065E">
        <w:t>Heute habe ich die ersten zwei Issues von Milestone 2 umgesetzt. In Issue #9 habe ich den WorkoutScreen.js von einem Placeholder zu einem funktionalen Screen ausgebaut. Der Nutzer kann einen Workout-Namen eingeben und über einen Speichern-Button absenden. Die Eingabe wird validiert – bei leerem Feld erscheint eine Fehlermeldung. </w:t>
      </w:r>
    </w:p>
    <w:p w14:paraId="20F6E741" w14:textId="44F9D2FF" w:rsidR="00302B1F" w:rsidRDefault="002E065E" w:rsidP="00302B1F">
      <w:pPr>
        <w:rPr>
          <w:noProof/>
        </w:rPr>
      </w:pPr>
      <w:r w:rsidRPr="002E065E">
        <w:t>In Issue #10 habe ich den POST-Endpoint /workouts im Backend implementiert und den Screen damit verbunden. Da Prisma 7 einen Driver Adapter benötigt und dieser sich als instabil erwies, habe ich die Datenbankanbindung direkt mit better-sqlite3 umgesetzt. Das Prisma-Schema und die Migrationen bleiben weiterhin für die Datenbankstruktur zuständig. Ein Problem war der Datenbankpfad</w:t>
      </w:r>
      <w:r w:rsidR="00D95091">
        <w:t xml:space="preserve">, </w:t>
      </w:r>
      <w:r w:rsidRPr="002E065E">
        <w:t>da nodemon das Script aus backend/ startet, index.js aber unter backend/src/ liegt, musste der Pfad mit import.meta.url und path.join absolut aufgelöst werden. Nach dieser Korrektur wurde das erste Workout erfolgreich gespeichert und in Prisma Studio verifiziert.</w:t>
      </w:r>
      <w:r w:rsidR="00633AF6" w:rsidRPr="00633AF6">
        <w:rPr>
          <w:noProof/>
        </w:rPr>
        <w:t xml:space="preserve"> </w:t>
      </w:r>
    </w:p>
    <w:p w14:paraId="7DA1FD08" w14:textId="62E15E68" w:rsidR="008C1835" w:rsidRDefault="008C1835" w:rsidP="008C1835">
      <w:pPr>
        <w:pStyle w:val="berschrift4"/>
        <w:rPr>
          <w:noProof/>
        </w:rPr>
      </w:pPr>
      <w:r>
        <w:rPr>
          <w:noProof/>
        </w:rPr>
        <w:t>Tag 6 -10.06.2026</w:t>
      </w:r>
    </w:p>
    <w:p w14:paraId="0BE1C4A7" w14:textId="0C24C359" w:rsidR="008C1835" w:rsidRDefault="008C1835" w:rsidP="008C1835">
      <w:r w:rsidRPr="008C1835">
        <w:t>Heute habe ich die Issues #11 und #12 umgesetzt. Zuerst habe ich im Backend einen GET-Endpunkt /workouts erstellt, der alle gespeicherten Workouts aus der SQLite-Datenbank in absteigender Reihenfolge zurückgibt. Anschliessend habe ich zwei weitere Endpunkte für Übungen ergänzt: ein GET /workouts/:id/exercises zum Abrufen aller Übungen eines Workouts sowie ein POST /workouts/:id/exercises zum Hinzufügen einer neuen Übung. Im Frontend habe ich den WorkoutScreen grundlegend erweitert. Er zeigt nun beim Start eine scrollbare Liste aller vorhandenen Workouts an, die direkt beim Laden der App vom Backend abgerufen werden. Tippt der Nutzer auf ein Workout, öffnet sich eine Detailansicht mit allen zugehörigen Übungen. Über einen Button kann der Nutzer ein Modal öffnen, in dem er eine neue Übung erfassen und speichern kann. Die Übung wird nach dem Speichern sofort in der Liste angezeigt, ohne dass die Seite neu geladen werden muss.</w:t>
      </w:r>
    </w:p>
    <w:p w14:paraId="588EE483" w14:textId="51F2387A" w:rsidR="00AB4F5B" w:rsidRDefault="00AB4F5B" w:rsidP="00AB4F5B">
      <w:pPr>
        <w:pStyle w:val="berschrift3"/>
      </w:pPr>
      <w:r>
        <w:t>Woche 3</w:t>
      </w:r>
    </w:p>
    <w:p w14:paraId="07674366" w14:textId="0D00EF62" w:rsidR="00AB4F5B" w:rsidRDefault="00AB4F5B" w:rsidP="00AB4F5B">
      <w:pPr>
        <w:pStyle w:val="berschrift4"/>
      </w:pPr>
      <w:r>
        <w:t>Tag 7 – 15.06.2026</w:t>
      </w:r>
    </w:p>
    <w:p w14:paraId="3DB23A1E" w14:textId="25977BF0" w:rsidR="00AB4F5B" w:rsidRDefault="000B3580" w:rsidP="00AB4F5B">
      <w:r w:rsidRPr="000B3580">
        <w:t xml:space="preserve">Heute habe ich die Issues #13 und #14 umgesetzt. Zuerst habe ich im Backend einen neuen POST-Endpoint /exercises/:id/sets erstellt, über den Sets mit Gewicht und </w:t>
      </w:r>
      <w:r w:rsidR="006571A9">
        <w:rPr>
          <w:noProof/>
        </w:rPr>
        <w:lastRenderedPageBreak/>
        <mc:AlternateContent>
          <mc:Choice Requires="wpg">
            <w:drawing>
              <wp:anchor distT="0" distB="0" distL="114300" distR="114300" simplePos="0" relativeHeight="251704320" behindDoc="0" locked="0" layoutInCell="1" allowOverlap="1" wp14:anchorId="42571817" wp14:editId="1A839751">
                <wp:simplePos x="0" y="0"/>
                <wp:positionH relativeFrom="column">
                  <wp:posOffset>4470275</wp:posOffset>
                </wp:positionH>
                <wp:positionV relativeFrom="paragraph">
                  <wp:posOffset>521</wp:posOffset>
                </wp:positionV>
                <wp:extent cx="1244600" cy="3799205"/>
                <wp:effectExtent l="0" t="0" r="0" b="0"/>
                <wp:wrapSquare wrapText="bothSides"/>
                <wp:docPr id="1995060141" name="Gruppieren 14"/>
                <wp:cNvGraphicFramePr/>
                <a:graphic xmlns:a="http://schemas.openxmlformats.org/drawingml/2006/main">
                  <a:graphicData uri="http://schemas.microsoft.com/office/word/2010/wordprocessingGroup">
                    <wpg:wgp>
                      <wpg:cNvGrpSpPr/>
                      <wpg:grpSpPr>
                        <a:xfrm>
                          <a:off x="0" y="0"/>
                          <a:ext cx="1244600" cy="3799205"/>
                          <a:chOff x="0" y="0"/>
                          <a:chExt cx="1244600" cy="3799205"/>
                        </a:xfrm>
                      </wpg:grpSpPr>
                      <pic:pic xmlns:pic="http://schemas.openxmlformats.org/drawingml/2006/picture">
                        <pic:nvPicPr>
                          <pic:cNvPr id="517078824" name="Grafik 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44600" cy="2639695"/>
                          </a:xfrm>
                          <a:prstGeom prst="rect">
                            <a:avLst/>
                          </a:prstGeom>
                        </pic:spPr>
                      </pic:pic>
                      <wps:wsp>
                        <wps:cNvPr id="1288020185" name="Textfeld 1"/>
                        <wps:cNvSpPr txBox="1"/>
                        <wps:spPr>
                          <a:xfrm>
                            <a:off x="0" y="2695575"/>
                            <a:ext cx="1244600" cy="1103630"/>
                          </a:xfrm>
                          <a:prstGeom prst="rect">
                            <a:avLst/>
                          </a:prstGeom>
                          <a:solidFill>
                            <a:prstClr val="white"/>
                          </a:solidFill>
                          <a:ln>
                            <a:noFill/>
                          </a:ln>
                        </wps:spPr>
                        <wps:txbx>
                          <w:txbxContent>
                            <w:p w14:paraId="585DD233" w14:textId="5BCEC78D" w:rsidR="006571A9" w:rsidRPr="009B1554" w:rsidRDefault="006571A9" w:rsidP="006571A9">
                              <w:pPr>
                                <w:pStyle w:val="Beschriftung"/>
                              </w:pPr>
                              <w:bookmarkStart w:id="35" w:name="_Toc232498798"/>
                              <w:r>
                                <w:t xml:space="preserve">Abbildung </w:t>
                              </w:r>
                              <w:fldSimple w:instr=" SEQ Abbildung \* ARABIC ">
                                <w:r>
                                  <w:rPr>
                                    <w:noProof/>
                                  </w:rPr>
                                  <w:t>7</w:t>
                                </w:r>
                              </w:fldSimple>
                              <w:r>
                                <w:t xml:space="preserve">: </w:t>
                              </w:r>
                              <w:r w:rsidRPr="006571A9">
                                <w:t>Formular zum Erstellen einer neuen Übung und Option „+ Satz hinzufügen“ sowie Eingabefeldern für Gewicht und Wiederholungen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571817" id="Gruppieren 14" o:spid="_x0000_s1039" style="position:absolute;margin-left:352pt;margin-top:.05pt;width:98pt;height:299.15pt;z-index:251704320" coordsize="12446,37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">
                <v:shape id="Grafik 13" o:spid="_x0000_s1040" type="#_x0000_t75" style="position:absolute;width:12446;height:26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">
                  <v:imagedata r:id="rId18" o:title=""/>
                </v:shape>
                <v:shape id="_x0000_s1041" type="#_x0000_t202" style="position:absolute;top:26955;width:12446;height:1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" stroked="f">
                  <v:textbox style="mso-fit-shape-to-text:t" inset="0,0,0,0">
                    <w:txbxContent>
                      <w:p w14:paraId="585DD233" w14:textId="5BCEC78D" w:rsidR="006571A9" w:rsidRPr="009B1554" w:rsidRDefault="006571A9" w:rsidP="006571A9">
                        <w:pPr>
                          <w:pStyle w:val="Beschriftung"/>
                        </w:pPr>
                        <w:bookmarkStart w:id="36" w:name="_Toc232498798"/>
                        <w:r>
                          <w:t xml:space="preserve">Abbildung </w:t>
                        </w:r>
                        <w:fldSimple w:instr=" SEQ Abbildung \* ARABIC ">
                          <w:r>
                            <w:rPr>
                              <w:noProof/>
                            </w:rPr>
                            <w:t>7</w:t>
                          </w:r>
                        </w:fldSimple>
                        <w:r>
                          <w:t xml:space="preserve">: </w:t>
                        </w:r>
                        <w:r w:rsidRPr="006571A9">
                          <w:t>Formular zum Erstellen einer neuen Übung und Option „+ Satz hinzufügen“ sowie Eingabefeldern für Gewicht und Wiederholungen</w:t>
                        </w:r>
                        <w:bookmarkEnd w:id="36"/>
                      </w:p>
                    </w:txbxContent>
                  </v:textbox>
                </v:shape>
                <w10:wrap type="square"/>
              </v:group>
            </w:pict>
          </mc:Fallback>
        </mc:AlternateContent>
      </w:r>
      <w:r w:rsidRPr="000B3580">
        <w:t>Wiederholungen zu einer Übung gespeichert werden können. Dabei bin ich auf ein Problem gestossen: Die Tabelle für Sets heisst in der Datenbank Set, was ein reserviertes Wort in SQLite ist. Die Abfragen schlugen deshalb mit einem Syntax-Fehler fehl. Die Lösung war, den Tabellennamen in der SQL-Abfrage in Anführungszeichen zu setzen ("Set"). Zusätzlich habe ich den GET-Endpoint für Übungen erweitert, sodass beim Laden eines Workouts die zugehörigen Sets direkt mitgeliefert werden. So muss das Frontend nicht für jede Übung einen separaten API-Call machen. Im Frontend habe ich das Set-Modal im WorkoutScreen implementiert. Pro Übung gibt es nun einen "+ Satz hinzufügen" Button, der ein Modal mit zwei Eingabefeldern öffnet – eines für das Gewicht und eines für die Wiederholungen. Die erfassten Sets werden direkt unter der Übung angezeigt. Ausserdem habe ich alle Styles aus den einzelnen Screens in eine zentrale Datei globalStyles.js ausgelagert. Das eliminiert doppelten Code, macht die Screens übersichtlicher und erlaubt es, das Design künftig an einem einzigen Ort anzupassen.</w:t>
      </w:r>
    </w:p>
    <w:p w14:paraId="1802EA9D" w14:textId="52B5AC85" w:rsidR="002872F8" w:rsidRDefault="002872F8" w:rsidP="002872F8">
      <w:pPr>
        <w:pStyle w:val="berschrift4"/>
      </w:pPr>
      <w:r>
        <w:t>Tag 8 – 16.06.2026</w:t>
      </w:r>
    </w:p>
    <w:p w14:paraId="383A44FB" w14:textId="7429B34B" w:rsidR="00146997" w:rsidRDefault="002872F8" w:rsidP="002872F8">
      <w:r w:rsidRPr="002872F8">
        <w:t>Heute habe ich die Issues #15 und #16 umgesetzt. Issue #16 war dabei bereits durch die Arbeit der vergangenen Tage erledigt, da die Daten schon vollständig vom Backend geladen wurden. Für Issue #15 habe ich die Detailansicht eines Workouts in einen eigenen Screen ausgelagert. Bisher war diese direkt im WorkoutScreen eingebaut, als separater Renderblock mit einem lokalen State. Das funktionierte zwar, machte den Screen aber unübersichtlich und schwer wartbar. Der WorkoutScreen ist durch die Auslagerung deutlich kürzer geworden und hat nur noch eine einzige Verantwortung: Workouts anzeigen und erstellen. Der neue WorkoutDetailScreen empfängt das ausgewählte Workout über die Navigation als Parameter und lädt beim Start die zugehörigen Übungen und Sets vom Backend. Die gesamte Logik für Übungen und Sets inklusive der zwei Modals ist nun dort gebündelt. Damit die Navigation zwischen den beiden Screens funktioniert, habe ich den AppNavigator angepasst. Der Workout-Tab verwendet jetzt einen Stack Navigator, der WorkoutScreen und WorkoutDetailScreen zusammenfasst. Zusätzlich habe ich im WorkoutScreen einen Focus-Listener eingebaut, der die Workout-Liste automatisch neu lädt, wenn man von der Detailansicht zurückkommt.</w:t>
      </w:r>
    </w:p>
    <w:p w14:paraId="311AE700" w14:textId="2855C353" w:rsidR="0086438A" w:rsidRDefault="0086438A" w:rsidP="0086438A">
      <w:pPr>
        <w:pStyle w:val="berschrift4"/>
      </w:pPr>
      <w:r>
        <w:t>Tag 9 – 17.06.2026</w:t>
      </w:r>
    </w:p>
    <w:p w14:paraId="27E3A385" w14:textId="53EBCE33" w:rsidR="0086438A" w:rsidRDefault="003A6979" w:rsidP="0086438A">
      <w:r w:rsidRPr="003A6979">
        <w:t xml:space="preserve">Heute habe ich mich an Milestone 3 gemacht, konkret Issue #17 (Trainingshistorie anzeigen) und Issue #18 (Filter für Trainings hinzufügen). Bis jetzt war der Historie-Tab nur ein Platzhalter-Screen, das musste sich heute ändern. Als Erstes habe ich den </w:t>
      </w:r>
      <w:r w:rsidRPr="003A6979">
        <w:lastRenderedPageBreak/>
        <w:t>HistoryScreen komplett neu aufgebaut. Er lädt jetzt über GET /workouts alle gespeicherten Trainings vom Backend und zeigt sie chronologisch als Liste an, mit useFocusEffect damit die Liste auch aktualisiert wird, wenn man von einem anderen Tab zurückkommt. Beim Tippen auf einen Eintrag navigiert man zur bestehenden WorkoutDetailScreen – dafür habe ich im AppNavigator einen eigenen HistorieStack eingerichtet, analog zum bestehenden WorkoutStack, da die Detailansicht sonst nicht erreichbar gewesen wäre. Für Issue #18 habe ich direkt im selben Screen zwei Eingabefelder für ein Von- und Bis-Datum ergänzt. Die Eingabe erfolgt im Schweizer Format (TT.MM.JJJJ) und wird intern in ein Date-Objekt umgewandelt, um die Liste zu filtern. So kann ich gezielt nach einem bestimmten Zeitraum suchen, ohne durch die ganze Historie scrollen zu müssen. Kleine Stolperfalle: Ich hatte zuerst angenommen, es gäbe ein date-Feld und einen config.js für die API-URL – beides war falsch. Das Workout-Objekt nutzt createdAt, und die API-Basis-URL ist fest im Screen hinterlegt (http://10.0.2.2:3000), genau wie in WorkoutScreen. Nach Anpassung lief alles wie erwartet. Am Ende des Tages funktioniert die Historie vollständig: Liste anzeigen, filtern, und zur Detailansicht navigieren.</w:t>
      </w:r>
    </w:p>
    <w:p w14:paraId="3551414F" w14:textId="55908397" w:rsidR="00AD048A" w:rsidRDefault="00AD048A" w:rsidP="00AD048A">
      <w:pPr>
        <w:pStyle w:val="berschrift3"/>
      </w:pPr>
      <w:r>
        <w:t>Woche 4</w:t>
      </w:r>
    </w:p>
    <w:p w14:paraId="5699D3BE" w14:textId="4333E25F" w:rsidR="00AD048A" w:rsidRDefault="00AD048A" w:rsidP="00AD048A">
      <w:pPr>
        <w:pStyle w:val="berschrift4"/>
      </w:pPr>
      <w:r>
        <w:t>Tag 10 -22.06.2026</w:t>
      </w:r>
    </w:p>
    <w:p w14:paraId="2702B2EF" w14:textId="47C833D2" w:rsidR="00AD048A" w:rsidRPr="00AD048A" w:rsidRDefault="00AD048A" w:rsidP="00AD048A">
      <w:r w:rsidRPr="00AD048A">
        <w:t>Heute habe ich mich an Issue #19 und #20 gemacht. Am Vormittag habe ich die Detailansicht für die Trainingshistorie überarbeitet. Ich habe das Layout der WorkoutDetailScreen aufgeräumt und die Übungen mit ihren Sets klarer dargestellt, jede Übung hat jetzt eine eigene Karte mit den dazugehörigen Sets, Gewicht und Wiederholungen. Zusätzlich habe ich noch die Abstände und Schriftgrössen über globalStyles.js angepasst, damit alles besser lesbar ist. Ich habe auch nochmals kontrolliert, dass beim Navigieren von der Historie zur Detailansicht das ganze workout-Objekt korrekt übergeben wird, das hat einwandfrei funktioniert. Issue #19 konnte ich am Vormittag komplett fertigstellen. Am Nachmittag habe ich dann mit Issue #20 weitergemacht, der Statistik für die Gesamtanzahl Workouts. Ich habe im Backend einen neuen Endpoint erstellt, der mit better-sqlite3 die Gesamtanzahl der Workouts aus der Datenbank zählt. Im Frontend habe ich dann eine Anzeige für diese Kennzahl auf der Statistikseite eingebaut. Ich habe das Ganze mit verschiedenen Datenständen getestet, einmal ohne Workouts und einmal mit mehreren, damit ich sicher bin, dass die Zahl immer korrekt stimmt. Zum Abschluss habe ich meine Änderungen committed und kurz reflektiert: Der Tag ist plangemäss verlaufen, beide Issues konnte ich wie geplant abschliessen.</w:t>
      </w:r>
    </w:p>
    <w:p w14:paraId="3A6F7F2B" w14:textId="77777777" w:rsidR="00AD048A" w:rsidRPr="00AD048A" w:rsidRDefault="00AD048A" w:rsidP="00AD048A"/>
    <w:p w14:paraId="0834FF10" w14:textId="6D23830B" w:rsidR="002872F8" w:rsidRPr="002872F8" w:rsidRDefault="00146997" w:rsidP="002872F8">
      <w:r>
        <w:br w:type="page"/>
      </w:r>
    </w:p>
    <w:p w14:paraId="33AB31C0" w14:textId="68E128EE" w:rsidR="008F6052" w:rsidRDefault="008F6052" w:rsidP="008F6052">
      <w:pPr>
        <w:pStyle w:val="berschrift2"/>
      </w:pPr>
      <w:bookmarkStart w:id="37" w:name="_Toc231370521"/>
      <w:r>
        <w:lastRenderedPageBreak/>
        <w:t>3.5 Testplan</w:t>
      </w:r>
      <w:bookmarkEnd w:id="37"/>
    </w:p>
    <w:tbl>
      <w:tblPr>
        <w:tblStyle w:val="EinfacheTabelle1"/>
        <w:tblW w:w="0" w:type="auto"/>
        <w:tblLook w:val="04A0" w:firstRow="1" w:lastRow="0" w:firstColumn="1" w:lastColumn="0" w:noHBand="0" w:noVBand="1"/>
      </w:tblPr>
      <w:tblGrid>
        <w:gridCol w:w="594"/>
        <w:gridCol w:w="2688"/>
        <w:gridCol w:w="4855"/>
        <w:gridCol w:w="925"/>
      </w:tblGrid>
      <w:tr w:rsidR="00146997" w:rsidRPr="00146997" w14:paraId="36C7D408" w14:textId="77777777" w:rsidTr="001469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6B8F0" w14:textId="77777777" w:rsidR="00146997" w:rsidRPr="00146997" w:rsidRDefault="00146997" w:rsidP="00146997">
            <w:pPr>
              <w:spacing w:after="160" w:line="278" w:lineRule="auto"/>
            </w:pPr>
            <w:r w:rsidRPr="00146997">
              <w:t>Nr.</w:t>
            </w:r>
          </w:p>
        </w:tc>
        <w:tc>
          <w:tcPr>
            <w:tcW w:w="0" w:type="auto"/>
            <w:hideMark/>
          </w:tcPr>
          <w:p w14:paraId="5E51C426" w14:textId="77777777" w:rsidR="00146997" w:rsidRPr="00146997" w:rsidRDefault="00146997" w:rsidP="00146997">
            <w:pPr>
              <w:spacing w:after="160" w:line="278" w:lineRule="auto"/>
              <w:cnfStyle w:val="100000000000" w:firstRow="1" w:lastRow="0" w:firstColumn="0" w:lastColumn="0" w:oddVBand="0" w:evenVBand="0" w:oddHBand="0" w:evenHBand="0" w:firstRowFirstColumn="0" w:firstRowLastColumn="0" w:lastRowFirstColumn="0" w:lastRowLastColumn="0"/>
            </w:pPr>
            <w:r w:rsidRPr="00146997">
              <w:t>Testfall</w:t>
            </w:r>
          </w:p>
        </w:tc>
        <w:tc>
          <w:tcPr>
            <w:tcW w:w="0" w:type="auto"/>
            <w:hideMark/>
          </w:tcPr>
          <w:p w14:paraId="01DED47A" w14:textId="77777777" w:rsidR="00146997" w:rsidRPr="00146997" w:rsidRDefault="00146997" w:rsidP="00146997">
            <w:pPr>
              <w:spacing w:after="160" w:line="278" w:lineRule="auto"/>
              <w:cnfStyle w:val="100000000000" w:firstRow="1" w:lastRow="0" w:firstColumn="0" w:lastColumn="0" w:oddVBand="0" w:evenVBand="0" w:oddHBand="0" w:evenHBand="0" w:firstRowFirstColumn="0" w:firstRowLastColumn="0" w:lastRowFirstColumn="0" w:lastRowLastColumn="0"/>
            </w:pPr>
            <w:r w:rsidRPr="00146997">
              <w:t>Erwartetes Ergebnis</w:t>
            </w:r>
          </w:p>
        </w:tc>
        <w:tc>
          <w:tcPr>
            <w:tcW w:w="0" w:type="auto"/>
            <w:hideMark/>
          </w:tcPr>
          <w:p w14:paraId="5C8A0AA9" w14:textId="77777777" w:rsidR="00146997" w:rsidRPr="00146997" w:rsidRDefault="00146997" w:rsidP="00146997">
            <w:pPr>
              <w:spacing w:after="160" w:line="278" w:lineRule="auto"/>
              <w:cnfStyle w:val="100000000000" w:firstRow="1" w:lastRow="0" w:firstColumn="0" w:lastColumn="0" w:oddVBand="0" w:evenVBand="0" w:oddHBand="0" w:evenHBand="0" w:firstRowFirstColumn="0" w:firstRowLastColumn="0" w:lastRowFirstColumn="0" w:lastRowLastColumn="0"/>
            </w:pPr>
            <w:r w:rsidRPr="00146997">
              <w:t>Status</w:t>
            </w:r>
          </w:p>
        </w:tc>
      </w:tr>
      <w:tr w:rsidR="00146997" w:rsidRPr="00146997" w14:paraId="73C1DFD8" w14:textId="77777777" w:rsidTr="0014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E1132" w14:textId="77777777" w:rsidR="00146997" w:rsidRPr="00146997" w:rsidRDefault="00146997" w:rsidP="00146997">
            <w:pPr>
              <w:spacing w:after="160" w:line="278" w:lineRule="auto"/>
            </w:pPr>
            <w:r w:rsidRPr="00146997">
              <w:t>T01</w:t>
            </w:r>
          </w:p>
        </w:tc>
        <w:tc>
          <w:tcPr>
            <w:tcW w:w="0" w:type="auto"/>
            <w:hideMark/>
          </w:tcPr>
          <w:p w14:paraId="3B868048"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Backend starten</w:t>
            </w:r>
          </w:p>
        </w:tc>
        <w:tc>
          <w:tcPr>
            <w:tcW w:w="0" w:type="auto"/>
            <w:hideMark/>
          </w:tcPr>
          <w:p w14:paraId="31F4312F"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Server läuft auf Port 3000, /health gibt { status: 'Server läuft' } zurück</w:t>
            </w:r>
          </w:p>
        </w:tc>
        <w:tc>
          <w:tcPr>
            <w:tcW w:w="0" w:type="auto"/>
            <w:hideMark/>
          </w:tcPr>
          <w:p w14:paraId="000FA88D"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rPr>
                <w:rFonts w:ascii="Segoe UI Emoji" w:hAnsi="Segoe UI Emoji" w:cs="Segoe UI Emoji"/>
              </w:rPr>
              <w:t>✅</w:t>
            </w:r>
          </w:p>
        </w:tc>
      </w:tr>
      <w:tr w:rsidR="00146997" w:rsidRPr="00146997" w14:paraId="0879C3FE" w14:textId="77777777" w:rsidTr="00146997">
        <w:tc>
          <w:tcPr>
            <w:cnfStyle w:val="001000000000" w:firstRow="0" w:lastRow="0" w:firstColumn="1" w:lastColumn="0" w:oddVBand="0" w:evenVBand="0" w:oddHBand="0" w:evenHBand="0" w:firstRowFirstColumn="0" w:firstRowLastColumn="0" w:lastRowFirstColumn="0" w:lastRowLastColumn="0"/>
            <w:tcW w:w="0" w:type="auto"/>
            <w:hideMark/>
          </w:tcPr>
          <w:p w14:paraId="6FB54B44" w14:textId="77777777" w:rsidR="00146997" w:rsidRPr="00146997" w:rsidRDefault="00146997" w:rsidP="00146997">
            <w:pPr>
              <w:spacing w:after="160" w:line="278" w:lineRule="auto"/>
            </w:pPr>
            <w:r w:rsidRPr="00146997">
              <w:t>T02</w:t>
            </w:r>
          </w:p>
        </w:tc>
        <w:tc>
          <w:tcPr>
            <w:tcW w:w="0" w:type="auto"/>
            <w:hideMark/>
          </w:tcPr>
          <w:p w14:paraId="1915699D"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App im Emulator starten</w:t>
            </w:r>
          </w:p>
        </w:tc>
        <w:tc>
          <w:tcPr>
            <w:tcW w:w="0" w:type="auto"/>
            <w:hideMark/>
          </w:tcPr>
          <w:p w14:paraId="658173E4"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App startet ohne Fehler, alle vier Tabs sind sichtbar</w:t>
            </w:r>
          </w:p>
        </w:tc>
        <w:tc>
          <w:tcPr>
            <w:tcW w:w="0" w:type="auto"/>
            <w:hideMark/>
          </w:tcPr>
          <w:p w14:paraId="3247D316"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rPr>
                <w:rFonts w:ascii="Segoe UI Emoji" w:hAnsi="Segoe UI Emoji" w:cs="Segoe UI Emoji"/>
              </w:rPr>
              <w:t>✅</w:t>
            </w:r>
          </w:p>
        </w:tc>
      </w:tr>
      <w:tr w:rsidR="00146997" w:rsidRPr="00146997" w14:paraId="172E2B50" w14:textId="77777777" w:rsidTr="0014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A850" w14:textId="77777777" w:rsidR="00146997" w:rsidRPr="00146997" w:rsidRDefault="00146997" w:rsidP="00146997">
            <w:pPr>
              <w:spacing w:after="160" w:line="278" w:lineRule="auto"/>
            </w:pPr>
            <w:r w:rsidRPr="00146997">
              <w:t>T03</w:t>
            </w:r>
          </w:p>
        </w:tc>
        <w:tc>
          <w:tcPr>
            <w:tcW w:w="0" w:type="auto"/>
            <w:hideMark/>
          </w:tcPr>
          <w:p w14:paraId="1125D204"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Workout erstellen</w:t>
            </w:r>
          </w:p>
        </w:tc>
        <w:tc>
          <w:tcPr>
            <w:tcW w:w="0" w:type="auto"/>
            <w:hideMark/>
          </w:tcPr>
          <w:p w14:paraId="72F6ABD5"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Workout erscheint nach dem Speichern in der Liste</w:t>
            </w:r>
          </w:p>
        </w:tc>
        <w:tc>
          <w:tcPr>
            <w:tcW w:w="0" w:type="auto"/>
            <w:hideMark/>
          </w:tcPr>
          <w:p w14:paraId="7C2AF60C"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rPr>
                <w:rFonts w:ascii="Segoe UI Emoji" w:hAnsi="Segoe UI Emoji" w:cs="Segoe UI Emoji"/>
              </w:rPr>
              <w:t>✅</w:t>
            </w:r>
          </w:p>
        </w:tc>
      </w:tr>
      <w:tr w:rsidR="00146997" w:rsidRPr="00146997" w14:paraId="12DD70A0" w14:textId="77777777" w:rsidTr="00146997">
        <w:tc>
          <w:tcPr>
            <w:cnfStyle w:val="001000000000" w:firstRow="0" w:lastRow="0" w:firstColumn="1" w:lastColumn="0" w:oddVBand="0" w:evenVBand="0" w:oddHBand="0" w:evenHBand="0" w:firstRowFirstColumn="0" w:firstRowLastColumn="0" w:lastRowFirstColumn="0" w:lastRowLastColumn="0"/>
            <w:tcW w:w="0" w:type="auto"/>
            <w:hideMark/>
          </w:tcPr>
          <w:p w14:paraId="614066C4" w14:textId="77777777" w:rsidR="00146997" w:rsidRPr="00146997" w:rsidRDefault="00146997" w:rsidP="00146997">
            <w:pPr>
              <w:spacing w:after="160" w:line="278" w:lineRule="auto"/>
            </w:pPr>
            <w:r w:rsidRPr="00146997">
              <w:t>T04</w:t>
            </w:r>
          </w:p>
        </w:tc>
        <w:tc>
          <w:tcPr>
            <w:tcW w:w="0" w:type="auto"/>
            <w:hideMark/>
          </w:tcPr>
          <w:p w14:paraId="7EB34AB6"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Workout ohne Namen speichern</w:t>
            </w:r>
          </w:p>
        </w:tc>
        <w:tc>
          <w:tcPr>
            <w:tcW w:w="0" w:type="auto"/>
            <w:hideMark/>
          </w:tcPr>
          <w:p w14:paraId="3F461C55"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Fehlermeldung wird angezeigt</w:t>
            </w:r>
          </w:p>
        </w:tc>
        <w:tc>
          <w:tcPr>
            <w:tcW w:w="0" w:type="auto"/>
            <w:hideMark/>
          </w:tcPr>
          <w:p w14:paraId="7FB9B839"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rPr>
                <w:rFonts w:ascii="Segoe UI Emoji" w:hAnsi="Segoe UI Emoji" w:cs="Segoe UI Emoji"/>
              </w:rPr>
              <w:t>✅</w:t>
            </w:r>
          </w:p>
        </w:tc>
      </w:tr>
      <w:tr w:rsidR="00146997" w:rsidRPr="00146997" w14:paraId="1AAD2555" w14:textId="77777777" w:rsidTr="0014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65ECC" w14:textId="77777777" w:rsidR="00146997" w:rsidRPr="00146997" w:rsidRDefault="00146997" w:rsidP="00146997">
            <w:pPr>
              <w:spacing w:after="160" w:line="278" w:lineRule="auto"/>
            </w:pPr>
            <w:r w:rsidRPr="00146997">
              <w:t>T05</w:t>
            </w:r>
          </w:p>
        </w:tc>
        <w:tc>
          <w:tcPr>
            <w:tcW w:w="0" w:type="auto"/>
            <w:hideMark/>
          </w:tcPr>
          <w:p w14:paraId="44DFAC8C"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Workout antippen</w:t>
            </w:r>
          </w:p>
        </w:tc>
        <w:tc>
          <w:tcPr>
            <w:tcW w:w="0" w:type="auto"/>
            <w:hideMark/>
          </w:tcPr>
          <w:p w14:paraId="53EB5B0A"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Detailansicht öffnet sich mit Name und Datum</w:t>
            </w:r>
          </w:p>
        </w:tc>
        <w:tc>
          <w:tcPr>
            <w:tcW w:w="0" w:type="auto"/>
            <w:hideMark/>
          </w:tcPr>
          <w:p w14:paraId="071062DB"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rPr>
                <w:rFonts w:ascii="Segoe UI Emoji" w:hAnsi="Segoe UI Emoji" w:cs="Segoe UI Emoji"/>
              </w:rPr>
              <w:t>✅</w:t>
            </w:r>
          </w:p>
        </w:tc>
      </w:tr>
      <w:tr w:rsidR="00146997" w:rsidRPr="00146997" w14:paraId="435EAA5E" w14:textId="77777777" w:rsidTr="00146997">
        <w:tc>
          <w:tcPr>
            <w:cnfStyle w:val="001000000000" w:firstRow="0" w:lastRow="0" w:firstColumn="1" w:lastColumn="0" w:oddVBand="0" w:evenVBand="0" w:oddHBand="0" w:evenHBand="0" w:firstRowFirstColumn="0" w:firstRowLastColumn="0" w:lastRowFirstColumn="0" w:lastRowLastColumn="0"/>
            <w:tcW w:w="0" w:type="auto"/>
            <w:hideMark/>
          </w:tcPr>
          <w:p w14:paraId="7F7DE313" w14:textId="77777777" w:rsidR="00146997" w:rsidRPr="00146997" w:rsidRDefault="00146997" w:rsidP="00146997">
            <w:pPr>
              <w:spacing w:after="160" w:line="278" w:lineRule="auto"/>
            </w:pPr>
            <w:r w:rsidRPr="00146997">
              <w:t>T06</w:t>
            </w:r>
          </w:p>
        </w:tc>
        <w:tc>
          <w:tcPr>
            <w:tcW w:w="0" w:type="auto"/>
            <w:hideMark/>
          </w:tcPr>
          <w:p w14:paraId="1B7D4EC2"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Übung hinzufügen</w:t>
            </w:r>
          </w:p>
        </w:tc>
        <w:tc>
          <w:tcPr>
            <w:tcW w:w="0" w:type="auto"/>
            <w:hideMark/>
          </w:tcPr>
          <w:p w14:paraId="31432FE2"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Übung erscheint in der Detailansicht</w:t>
            </w:r>
          </w:p>
        </w:tc>
        <w:tc>
          <w:tcPr>
            <w:tcW w:w="0" w:type="auto"/>
            <w:hideMark/>
          </w:tcPr>
          <w:p w14:paraId="7990CEE9"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rPr>
                <w:rFonts w:ascii="Segoe UI Emoji" w:hAnsi="Segoe UI Emoji" w:cs="Segoe UI Emoji"/>
              </w:rPr>
              <w:t>✅</w:t>
            </w:r>
          </w:p>
        </w:tc>
      </w:tr>
      <w:tr w:rsidR="00146997" w:rsidRPr="00146997" w14:paraId="2CFC4956" w14:textId="77777777" w:rsidTr="0014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ABD61" w14:textId="77777777" w:rsidR="00146997" w:rsidRPr="00146997" w:rsidRDefault="00146997" w:rsidP="00146997">
            <w:pPr>
              <w:spacing w:after="160" w:line="278" w:lineRule="auto"/>
            </w:pPr>
            <w:r w:rsidRPr="00146997">
              <w:t>T07</w:t>
            </w:r>
          </w:p>
        </w:tc>
        <w:tc>
          <w:tcPr>
            <w:tcW w:w="0" w:type="auto"/>
            <w:hideMark/>
          </w:tcPr>
          <w:p w14:paraId="13FFF4ED"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Set hinzufügen</w:t>
            </w:r>
          </w:p>
        </w:tc>
        <w:tc>
          <w:tcPr>
            <w:tcW w:w="0" w:type="auto"/>
            <w:hideMark/>
          </w:tcPr>
          <w:p w14:paraId="5D63F4E6"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Set erscheint mit Gewicht und Wiederholungen unter der Übung</w:t>
            </w:r>
          </w:p>
        </w:tc>
        <w:tc>
          <w:tcPr>
            <w:tcW w:w="0" w:type="auto"/>
            <w:hideMark/>
          </w:tcPr>
          <w:p w14:paraId="5EB6FC5C"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rPr>
                <w:rFonts w:ascii="Segoe UI Emoji" w:hAnsi="Segoe UI Emoji" w:cs="Segoe UI Emoji"/>
              </w:rPr>
              <w:t>✅</w:t>
            </w:r>
          </w:p>
        </w:tc>
      </w:tr>
      <w:tr w:rsidR="00146997" w:rsidRPr="00146997" w14:paraId="4315DD79" w14:textId="77777777" w:rsidTr="00146997">
        <w:tc>
          <w:tcPr>
            <w:cnfStyle w:val="001000000000" w:firstRow="0" w:lastRow="0" w:firstColumn="1" w:lastColumn="0" w:oddVBand="0" w:evenVBand="0" w:oddHBand="0" w:evenHBand="0" w:firstRowFirstColumn="0" w:firstRowLastColumn="0" w:lastRowFirstColumn="0" w:lastRowLastColumn="0"/>
            <w:tcW w:w="0" w:type="auto"/>
            <w:hideMark/>
          </w:tcPr>
          <w:p w14:paraId="65964201" w14:textId="77777777" w:rsidR="00146997" w:rsidRPr="00146997" w:rsidRDefault="00146997" w:rsidP="00146997">
            <w:pPr>
              <w:spacing w:after="160" w:line="278" w:lineRule="auto"/>
            </w:pPr>
            <w:r w:rsidRPr="00146997">
              <w:t>T08</w:t>
            </w:r>
          </w:p>
        </w:tc>
        <w:tc>
          <w:tcPr>
            <w:tcW w:w="0" w:type="auto"/>
            <w:hideMark/>
          </w:tcPr>
          <w:p w14:paraId="506F116E"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App neu starten</w:t>
            </w:r>
          </w:p>
        </w:tc>
        <w:tc>
          <w:tcPr>
            <w:tcW w:w="0" w:type="auto"/>
            <w:hideMark/>
          </w:tcPr>
          <w:p w14:paraId="4FFC8679"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Alle Workouts, Übungen und Sets sind noch vorhanden</w:t>
            </w:r>
          </w:p>
        </w:tc>
        <w:tc>
          <w:tcPr>
            <w:tcW w:w="0" w:type="auto"/>
            <w:hideMark/>
          </w:tcPr>
          <w:p w14:paraId="25BF9DCF"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rPr>
                <w:rFonts w:ascii="Segoe UI Emoji" w:hAnsi="Segoe UI Emoji" w:cs="Segoe UI Emoji"/>
              </w:rPr>
              <w:t>✅</w:t>
            </w:r>
          </w:p>
        </w:tc>
      </w:tr>
      <w:tr w:rsidR="00146997" w:rsidRPr="00146997" w14:paraId="6F844474" w14:textId="77777777" w:rsidTr="00146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E4B8A" w14:textId="77777777" w:rsidR="00146997" w:rsidRPr="00146997" w:rsidRDefault="00146997" w:rsidP="00146997">
            <w:pPr>
              <w:spacing w:after="160" w:line="278" w:lineRule="auto"/>
            </w:pPr>
            <w:r w:rsidRPr="00146997">
              <w:t>T09</w:t>
            </w:r>
          </w:p>
        </w:tc>
        <w:tc>
          <w:tcPr>
            <w:tcW w:w="0" w:type="auto"/>
            <w:hideMark/>
          </w:tcPr>
          <w:p w14:paraId="4304CC24"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Backend nicht erreichbar</w:t>
            </w:r>
          </w:p>
        </w:tc>
        <w:tc>
          <w:tcPr>
            <w:tcW w:w="0" w:type="auto"/>
            <w:hideMark/>
          </w:tcPr>
          <w:p w14:paraId="2A186735"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t>Fehlermeldung wird angezeigt statt App-Absturz</w:t>
            </w:r>
          </w:p>
        </w:tc>
        <w:tc>
          <w:tcPr>
            <w:tcW w:w="0" w:type="auto"/>
            <w:hideMark/>
          </w:tcPr>
          <w:p w14:paraId="053C25D6" w14:textId="77777777" w:rsidR="00146997" w:rsidRPr="00146997" w:rsidRDefault="00146997" w:rsidP="00146997">
            <w:pPr>
              <w:spacing w:after="160" w:line="278" w:lineRule="auto"/>
              <w:cnfStyle w:val="000000100000" w:firstRow="0" w:lastRow="0" w:firstColumn="0" w:lastColumn="0" w:oddVBand="0" w:evenVBand="0" w:oddHBand="1" w:evenHBand="0" w:firstRowFirstColumn="0" w:firstRowLastColumn="0" w:lastRowFirstColumn="0" w:lastRowLastColumn="0"/>
            </w:pPr>
            <w:r w:rsidRPr="00146997">
              <w:rPr>
                <w:rFonts w:ascii="Segoe UI Emoji" w:hAnsi="Segoe UI Emoji" w:cs="Segoe UI Emoji"/>
              </w:rPr>
              <w:t>✅</w:t>
            </w:r>
          </w:p>
        </w:tc>
      </w:tr>
      <w:tr w:rsidR="00146997" w:rsidRPr="00146997" w14:paraId="0088EF14" w14:textId="77777777" w:rsidTr="00146997">
        <w:tc>
          <w:tcPr>
            <w:cnfStyle w:val="001000000000" w:firstRow="0" w:lastRow="0" w:firstColumn="1" w:lastColumn="0" w:oddVBand="0" w:evenVBand="0" w:oddHBand="0" w:evenHBand="0" w:firstRowFirstColumn="0" w:firstRowLastColumn="0" w:lastRowFirstColumn="0" w:lastRowLastColumn="0"/>
            <w:tcW w:w="0" w:type="auto"/>
            <w:hideMark/>
          </w:tcPr>
          <w:p w14:paraId="4042FB72" w14:textId="77777777" w:rsidR="00146997" w:rsidRPr="00146997" w:rsidRDefault="00146997" w:rsidP="00146997">
            <w:pPr>
              <w:spacing w:after="160" w:line="278" w:lineRule="auto"/>
            </w:pPr>
            <w:r w:rsidRPr="00146997">
              <w:t>T10</w:t>
            </w:r>
          </w:p>
        </w:tc>
        <w:tc>
          <w:tcPr>
            <w:tcW w:w="0" w:type="auto"/>
            <w:hideMark/>
          </w:tcPr>
          <w:p w14:paraId="64B50E11"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Zurück-Button in Detailansicht</w:t>
            </w:r>
          </w:p>
        </w:tc>
        <w:tc>
          <w:tcPr>
            <w:tcW w:w="0" w:type="auto"/>
            <w:hideMark/>
          </w:tcPr>
          <w:p w14:paraId="10E99139"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t>Navigiert zurück zur Workout-Liste</w:t>
            </w:r>
          </w:p>
        </w:tc>
        <w:tc>
          <w:tcPr>
            <w:tcW w:w="0" w:type="auto"/>
            <w:hideMark/>
          </w:tcPr>
          <w:p w14:paraId="6B74F286" w14:textId="77777777" w:rsidR="00146997" w:rsidRPr="00146997" w:rsidRDefault="00146997" w:rsidP="00146997">
            <w:pPr>
              <w:spacing w:after="160" w:line="278" w:lineRule="auto"/>
              <w:cnfStyle w:val="000000000000" w:firstRow="0" w:lastRow="0" w:firstColumn="0" w:lastColumn="0" w:oddVBand="0" w:evenVBand="0" w:oddHBand="0" w:evenHBand="0" w:firstRowFirstColumn="0" w:firstRowLastColumn="0" w:lastRowFirstColumn="0" w:lastRowLastColumn="0"/>
            </w:pPr>
            <w:r w:rsidRPr="00146997">
              <w:rPr>
                <w:rFonts w:ascii="Segoe UI Emoji" w:hAnsi="Segoe UI Emoji" w:cs="Segoe UI Emoji"/>
              </w:rPr>
              <w:t>✅</w:t>
            </w:r>
          </w:p>
        </w:tc>
      </w:tr>
    </w:tbl>
    <w:p w14:paraId="16E58672" w14:textId="7674D179" w:rsidR="007A12BA" w:rsidRDefault="00A56427" w:rsidP="007A12BA">
      <w:pPr>
        <w:pStyle w:val="berschrift1"/>
      </w:pPr>
      <w:bookmarkStart w:id="38" w:name="_Toc231370522"/>
      <w:r>
        <w:lastRenderedPageBreak/>
        <w:t>4. Zusätzliches</w:t>
      </w:r>
      <w:bookmarkEnd w:id="38"/>
    </w:p>
    <w:p w14:paraId="44EED892" w14:textId="6DF42C10" w:rsidR="00A56427" w:rsidRDefault="00A56427" w:rsidP="00A56427">
      <w:pPr>
        <w:pStyle w:val="berschrift2"/>
      </w:pPr>
      <w:bookmarkStart w:id="39" w:name="_Toc231370523"/>
      <w:r>
        <w:t xml:space="preserve">4.1 </w:t>
      </w:r>
      <w:bookmarkEnd w:id="39"/>
      <w:r w:rsidR="004428C4">
        <w:t>Abbildungsverzeichnis</w:t>
      </w:r>
    </w:p>
    <w:p w14:paraId="773EBBEE" w14:textId="767DEB65" w:rsidR="00105804" w:rsidRDefault="00D95091">
      <w:pPr>
        <w:pStyle w:val="Abbildungsverzeichnis"/>
        <w:tabs>
          <w:tab w:val="right" w:leader="dot" w:pos="9062"/>
        </w:tabs>
        <w:rPr>
          <w:rFonts w:eastAsiaTheme="minorEastAsia"/>
          <w:noProof/>
          <w:lang w:eastAsia="de-CH"/>
        </w:rPr>
      </w:pPr>
      <w:r>
        <w:fldChar w:fldCharType="begin"/>
      </w:r>
      <w:r>
        <w:instrText xml:space="preserve"> TOC \h \z \c "Abbildung" </w:instrText>
      </w:r>
      <w:r>
        <w:fldChar w:fldCharType="separate"/>
      </w:r>
      <w:hyperlink w:anchor="_Toc232498792" w:history="1">
        <w:r w:rsidR="00105804" w:rsidRPr="006824C9">
          <w:rPr>
            <w:rStyle w:val="Hyperlink"/>
            <w:noProof/>
          </w:rPr>
          <w:t>Abbildung 1: Zeitplan von GitHub Projects schön dargestellt in einem Gantt-Diagramm.</w:t>
        </w:r>
        <w:r w:rsidR="00105804">
          <w:rPr>
            <w:noProof/>
            <w:webHidden/>
          </w:rPr>
          <w:tab/>
        </w:r>
        <w:r w:rsidR="00105804">
          <w:rPr>
            <w:noProof/>
            <w:webHidden/>
          </w:rPr>
          <w:fldChar w:fldCharType="begin"/>
        </w:r>
        <w:r w:rsidR="00105804">
          <w:rPr>
            <w:noProof/>
            <w:webHidden/>
          </w:rPr>
          <w:instrText xml:space="preserve"> PAGEREF _Toc232498792 \h </w:instrText>
        </w:r>
        <w:r w:rsidR="00105804">
          <w:rPr>
            <w:noProof/>
            <w:webHidden/>
          </w:rPr>
        </w:r>
        <w:r w:rsidR="00105804">
          <w:rPr>
            <w:noProof/>
            <w:webHidden/>
          </w:rPr>
          <w:fldChar w:fldCharType="separate"/>
        </w:r>
        <w:r w:rsidR="00105804">
          <w:rPr>
            <w:noProof/>
            <w:webHidden/>
          </w:rPr>
          <w:t>4</w:t>
        </w:r>
        <w:r w:rsidR="00105804">
          <w:rPr>
            <w:noProof/>
            <w:webHidden/>
          </w:rPr>
          <w:fldChar w:fldCharType="end"/>
        </w:r>
      </w:hyperlink>
    </w:p>
    <w:p w14:paraId="3CBC85BC" w14:textId="729CC4DE" w:rsidR="00105804" w:rsidRDefault="00105804">
      <w:pPr>
        <w:pStyle w:val="Abbildungsverzeichnis"/>
        <w:tabs>
          <w:tab w:val="right" w:leader="dot" w:pos="9062"/>
        </w:tabs>
        <w:rPr>
          <w:rFonts w:eastAsiaTheme="minorEastAsia"/>
          <w:noProof/>
          <w:lang w:eastAsia="de-CH"/>
        </w:rPr>
      </w:pPr>
      <w:hyperlink w:anchor="_Toc232498793" w:history="1">
        <w:r w:rsidRPr="006824C9">
          <w:rPr>
            <w:rStyle w:val="Hyperlink"/>
            <w:noProof/>
          </w:rPr>
          <w:t xml:space="preserve">Abbildung 2: </w:t>
        </w:r>
        <w:r w:rsidRPr="006824C9">
          <w:rPr>
            <w:rStyle w:val="Hyperlink"/>
            <w:rFonts w:asciiTheme="majorHAnsi" w:hAnsiTheme="majorHAnsi"/>
            <w:noProof/>
          </w:rPr>
          <w:t>Startbildschirm der GymTracker-App mit Willkommenstext und Navigationsleiste</w:t>
        </w:r>
        <w:r>
          <w:rPr>
            <w:noProof/>
            <w:webHidden/>
          </w:rPr>
          <w:tab/>
        </w:r>
        <w:r>
          <w:rPr>
            <w:noProof/>
            <w:webHidden/>
          </w:rPr>
          <w:fldChar w:fldCharType="begin"/>
        </w:r>
        <w:r>
          <w:rPr>
            <w:noProof/>
            <w:webHidden/>
          </w:rPr>
          <w:instrText xml:space="preserve"> PAGEREF _Toc232498793 \h </w:instrText>
        </w:r>
        <w:r>
          <w:rPr>
            <w:noProof/>
            <w:webHidden/>
          </w:rPr>
        </w:r>
        <w:r>
          <w:rPr>
            <w:noProof/>
            <w:webHidden/>
          </w:rPr>
          <w:fldChar w:fldCharType="separate"/>
        </w:r>
        <w:r>
          <w:rPr>
            <w:noProof/>
            <w:webHidden/>
          </w:rPr>
          <w:t>6</w:t>
        </w:r>
        <w:r>
          <w:rPr>
            <w:noProof/>
            <w:webHidden/>
          </w:rPr>
          <w:fldChar w:fldCharType="end"/>
        </w:r>
      </w:hyperlink>
    </w:p>
    <w:p w14:paraId="276342E8" w14:textId="4EAD3737" w:rsidR="00105804" w:rsidRDefault="00105804">
      <w:pPr>
        <w:pStyle w:val="Abbildungsverzeichnis"/>
        <w:tabs>
          <w:tab w:val="right" w:leader="dot" w:pos="9062"/>
        </w:tabs>
        <w:rPr>
          <w:rFonts w:eastAsiaTheme="minorEastAsia"/>
          <w:noProof/>
          <w:lang w:eastAsia="de-CH"/>
        </w:rPr>
      </w:pPr>
      <w:hyperlink w:anchor="_Toc232498794" w:history="1">
        <w:r w:rsidRPr="006824C9">
          <w:rPr>
            <w:rStyle w:val="Hyperlink"/>
            <w:noProof/>
          </w:rPr>
          <w:t xml:space="preserve">Abbildung 3: </w:t>
        </w:r>
        <w:r w:rsidRPr="006824C9">
          <w:rPr>
            <w:rStyle w:val="Hyperlink"/>
            <w:rFonts w:asciiTheme="majorHAnsi" w:hAnsiTheme="majorHAnsi"/>
            <w:noProof/>
          </w:rPr>
          <w:t>Startbildschirm der GymTracker-App mit unterer Tab-Navigation (Home, Workout, Historie, Statistiken)</w:t>
        </w:r>
        <w:r>
          <w:rPr>
            <w:noProof/>
            <w:webHidden/>
          </w:rPr>
          <w:tab/>
        </w:r>
        <w:r>
          <w:rPr>
            <w:noProof/>
            <w:webHidden/>
          </w:rPr>
          <w:fldChar w:fldCharType="begin"/>
        </w:r>
        <w:r>
          <w:rPr>
            <w:noProof/>
            <w:webHidden/>
          </w:rPr>
          <w:instrText xml:space="preserve"> PAGEREF _Toc232498794 \h </w:instrText>
        </w:r>
        <w:r>
          <w:rPr>
            <w:noProof/>
            <w:webHidden/>
          </w:rPr>
        </w:r>
        <w:r>
          <w:rPr>
            <w:noProof/>
            <w:webHidden/>
          </w:rPr>
          <w:fldChar w:fldCharType="separate"/>
        </w:r>
        <w:r>
          <w:rPr>
            <w:noProof/>
            <w:webHidden/>
          </w:rPr>
          <w:t>6</w:t>
        </w:r>
        <w:r>
          <w:rPr>
            <w:noProof/>
            <w:webHidden/>
          </w:rPr>
          <w:fldChar w:fldCharType="end"/>
        </w:r>
      </w:hyperlink>
    </w:p>
    <w:p w14:paraId="260A8E4E" w14:textId="44E07F32" w:rsidR="00105804" w:rsidRDefault="00105804">
      <w:pPr>
        <w:pStyle w:val="Abbildungsverzeichnis"/>
        <w:tabs>
          <w:tab w:val="right" w:leader="dot" w:pos="9062"/>
        </w:tabs>
        <w:rPr>
          <w:rFonts w:eastAsiaTheme="minorEastAsia"/>
          <w:noProof/>
          <w:lang w:eastAsia="de-CH"/>
        </w:rPr>
      </w:pPr>
      <w:hyperlink w:anchor="_Toc232498795" w:history="1">
        <w:r w:rsidRPr="006824C9">
          <w:rPr>
            <w:rStyle w:val="Hyperlink"/>
            <w:noProof/>
          </w:rPr>
          <w:t>Abbildung 4: Prisma Studio im Browser mit leerer Datenbanktabelle („No results found")</w:t>
        </w:r>
        <w:r>
          <w:rPr>
            <w:noProof/>
            <w:webHidden/>
          </w:rPr>
          <w:tab/>
        </w:r>
        <w:r>
          <w:rPr>
            <w:noProof/>
            <w:webHidden/>
          </w:rPr>
          <w:fldChar w:fldCharType="begin"/>
        </w:r>
        <w:r>
          <w:rPr>
            <w:noProof/>
            <w:webHidden/>
          </w:rPr>
          <w:instrText xml:space="preserve"> PAGEREF _Toc232498795 \h </w:instrText>
        </w:r>
        <w:r>
          <w:rPr>
            <w:noProof/>
            <w:webHidden/>
          </w:rPr>
        </w:r>
        <w:r>
          <w:rPr>
            <w:noProof/>
            <w:webHidden/>
          </w:rPr>
          <w:fldChar w:fldCharType="separate"/>
        </w:r>
        <w:r>
          <w:rPr>
            <w:noProof/>
            <w:webHidden/>
          </w:rPr>
          <w:t>7</w:t>
        </w:r>
        <w:r>
          <w:rPr>
            <w:noProof/>
            <w:webHidden/>
          </w:rPr>
          <w:fldChar w:fldCharType="end"/>
        </w:r>
      </w:hyperlink>
    </w:p>
    <w:p w14:paraId="7E021FDF" w14:textId="09652897" w:rsidR="00105804" w:rsidRDefault="00105804">
      <w:pPr>
        <w:pStyle w:val="Abbildungsverzeichnis"/>
        <w:tabs>
          <w:tab w:val="right" w:leader="dot" w:pos="9062"/>
        </w:tabs>
        <w:rPr>
          <w:rFonts w:eastAsiaTheme="minorEastAsia"/>
          <w:noProof/>
          <w:lang w:eastAsia="de-CH"/>
        </w:rPr>
      </w:pPr>
      <w:hyperlink w:anchor="_Toc232498796" w:history="1">
        <w:r w:rsidRPr="006824C9">
          <w:rPr>
            <w:rStyle w:val="Hyperlink"/>
            <w:noProof/>
          </w:rPr>
          <w:t>Abbildung 5: Formular zum Erstellen eines neuen Workouts mit Eingabefeld für den Workout-Namen und Speichern-Button</w:t>
        </w:r>
        <w:r>
          <w:rPr>
            <w:noProof/>
            <w:webHidden/>
          </w:rPr>
          <w:tab/>
        </w:r>
        <w:r>
          <w:rPr>
            <w:noProof/>
            <w:webHidden/>
          </w:rPr>
          <w:fldChar w:fldCharType="begin"/>
        </w:r>
        <w:r>
          <w:rPr>
            <w:noProof/>
            <w:webHidden/>
          </w:rPr>
          <w:instrText xml:space="preserve"> PAGEREF _Toc232498796 \h </w:instrText>
        </w:r>
        <w:r>
          <w:rPr>
            <w:noProof/>
            <w:webHidden/>
          </w:rPr>
        </w:r>
        <w:r>
          <w:rPr>
            <w:noProof/>
            <w:webHidden/>
          </w:rPr>
          <w:fldChar w:fldCharType="separate"/>
        </w:r>
        <w:r>
          <w:rPr>
            <w:noProof/>
            <w:webHidden/>
          </w:rPr>
          <w:t>7</w:t>
        </w:r>
        <w:r>
          <w:rPr>
            <w:noProof/>
            <w:webHidden/>
          </w:rPr>
          <w:fldChar w:fldCharType="end"/>
        </w:r>
      </w:hyperlink>
    </w:p>
    <w:p w14:paraId="328DB08A" w14:textId="1DF967EE" w:rsidR="00105804" w:rsidRDefault="00105804">
      <w:pPr>
        <w:pStyle w:val="Abbildungsverzeichnis"/>
        <w:tabs>
          <w:tab w:val="right" w:leader="dot" w:pos="9062"/>
        </w:tabs>
        <w:rPr>
          <w:rFonts w:eastAsiaTheme="minorEastAsia"/>
          <w:noProof/>
          <w:lang w:eastAsia="de-CH"/>
        </w:rPr>
      </w:pPr>
      <w:hyperlink w:anchor="_Toc232498797" w:history="1">
        <w:r w:rsidRPr="006824C9">
          <w:rPr>
            <w:rStyle w:val="Hyperlink"/>
            <w:noProof/>
          </w:rPr>
          <w:t>Abbildung 6: Prisma Studio – gespeicherter Workout-Eintrag „Pull" mit ID und Erstellungsdatum in der Datenbank</w:t>
        </w:r>
        <w:r>
          <w:rPr>
            <w:noProof/>
            <w:webHidden/>
          </w:rPr>
          <w:tab/>
        </w:r>
        <w:r>
          <w:rPr>
            <w:noProof/>
            <w:webHidden/>
          </w:rPr>
          <w:fldChar w:fldCharType="begin"/>
        </w:r>
        <w:r>
          <w:rPr>
            <w:noProof/>
            <w:webHidden/>
          </w:rPr>
          <w:instrText xml:space="preserve"> PAGEREF _Toc232498797 \h </w:instrText>
        </w:r>
        <w:r>
          <w:rPr>
            <w:noProof/>
            <w:webHidden/>
          </w:rPr>
        </w:r>
        <w:r>
          <w:rPr>
            <w:noProof/>
            <w:webHidden/>
          </w:rPr>
          <w:fldChar w:fldCharType="separate"/>
        </w:r>
        <w:r>
          <w:rPr>
            <w:noProof/>
            <w:webHidden/>
          </w:rPr>
          <w:t>8</w:t>
        </w:r>
        <w:r>
          <w:rPr>
            <w:noProof/>
            <w:webHidden/>
          </w:rPr>
          <w:fldChar w:fldCharType="end"/>
        </w:r>
      </w:hyperlink>
    </w:p>
    <w:p w14:paraId="00BA61CC" w14:textId="2F6A0E76" w:rsidR="00105804" w:rsidRDefault="00105804">
      <w:pPr>
        <w:pStyle w:val="Abbildungsverzeichnis"/>
        <w:tabs>
          <w:tab w:val="right" w:leader="dot" w:pos="9062"/>
        </w:tabs>
        <w:rPr>
          <w:rFonts w:eastAsiaTheme="minorEastAsia"/>
          <w:noProof/>
          <w:lang w:eastAsia="de-CH"/>
        </w:rPr>
      </w:pPr>
      <w:hyperlink w:anchor="_Toc232498798" w:history="1">
        <w:r w:rsidRPr="006824C9">
          <w:rPr>
            <w:rStyle w:val="Hyperlink"/>
            <w:noProof/>
          </w:rPr>
          <w:t>Abbildung 7: Formular zum Erstellen einer neuen Übung und Option „+ Satz hinzufügen“ sowie Eingabefeldern für Gewicht und Wiederholungen</w:t>
        </w:r>
        <w:r>
          <w:rPr>
            <w:noProof/>
            <w:webHidden/>
          </w:rPr>
          <w:tab/>
        </w:r>
        <w:r>
          <w:rPr>
            <w:noProof/>
            <w:webHidden/>
          </w:rPr>
          <w:fldChar w:fldCharType="begin"/>
        </w:r>
        <w:r>
          <w:rPr>
            <w:noProof/>
            <w:webHidden/>
          </w:rPr>
          <w:instrText xml:space="preserve"> PAGEREF _Toc232498798 \h </w:instrText>
        </w:r>
        <w:r>
          <w:rPr>
            <w:noProof/>
            <w:webHidden/>
          </w:rPr>
        </w:r>
        <w:r>
          <w:rPr>
            <w:noProof/>
            <w:webHidden/>
          </w:rPr>
          <w:fldChar w:fldCharType="separate"/>
        </w:r>
        <w:r>
          <w:rPr>
            <w:noProof/>
            <w:webHidden/>
          </w:rPr>
          <w:t>9</w:t>
        </w:r>
        <w:r>
          <w:rPr>
            <w:noProof/>
            <w:webHidden/>
          </w:rPr>
          <w:fldChar w:fldCharType="end"/>
        </w:r>
      </w:hyperlink>
    </w:p>
    <w:p w14:paraId="2976BC58" w14:textId="0946836A" w:rsidR="00D95091" w:rsidRPr="00D95091" w:rsidRDefault="00D95091" w:rsidP="00D95091">
      <w:r>
        <w:fldChar w:fldCharType="end"/>
      </w:r>
    </w:p>
    <w:p w14:paraId="62204C82" w14:textId="1EC9896D" w:rsidR="00A56427" w:rsidRPr="00A56427" w:rsidRDefault="00A56427" w:rsidP="00A56427">
      <w:pPr>
        <w:pStyle w:val="berschrift2"/>
      </w:pPr>
      <w:bookmarkStart w:id="40" w:name="_Toc231370524"/>
      <w:r>
        <w:t>4.2 Quellenverzeichnis</w:t>
      </w:r>
      <w:bookmarkEnd w:id="40"/>
    </w:p>
    <w:sectPr w:rsidR="00A56427" w:rsidRPr="00A56427" w:rsidSect="00CF66FF">
      <w:headerReference w:type="default" r:id="rId19"/>
      <w:footerReference w:type="default" r:id="rId20"/>
      <w:headerReference w:type="first" r:id="rId2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F1DD" w14:textId="77777777" w:rsidR="004621DC" w:rsidRPr="00D53DF4" w:rsidRDefault="004621DC" w:rsidP="006C36AA">
      <w:pPr>
        <w:spacing w:after="0" w:line="240" w:lineRule="auto"/>
      </w:pPr>
      <w:r w:rsidRPr="00D53DF4">
        <w:separator/>
      </w:r>
    </w:p>
  </w:endnote>
  <w:endnote w:type="continuationSeparator" w:id="0">
    <w:p w14:paraId="3A99E4DF" w14:textId="77777777" w:rsidR="004621DC" w:rsidRPr="00D53DF4" w:rsidRDefault="004621DC" w:rsidP="006C36AA">
      <w:pPr>
        <w:spacing w:after="0" w:line="240" w:lineRule="auto"/>
      </w:pPr>
      <w:r w:rsidRPr="00D53D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3024"/>
      <w:gridCol w:w="3025"/>
      <w:gridCol w:w="3023"/>
    </w:tblGrid>
    <w:tr w:rsidR="001C6C54" w:rsidRPr="00D53DF4" w14:paraId="430F35C6" w14:textId="77777777" w:rsidTr="00A10E3F">
      <w:tc>
        <w:tcPr>
          <w:tcW w:w="1667" w:type="pct"/>
          <w:shd w:val="clear" w:color="auto" w:fill="156082" w:themeFill="accent1"/>
          <w:vAlign w:val="center"/>
        </w:tcPr>
        <w:p w14:paraId="2EECB551" w14:textId="6BFF6F55" w:rsidR="001C6C54" w:rsidRPr="00D53DF4" w:rsidRDefault="001C6C54">
          <w:pPr>
            <w:pStyle w:val="Fuzeile"/>
            <w:spacing w:before="80" w:after="80"/>
            <w:jc w:val="both"/>
            <w:rPr>
              <w:caps/>
              <w:color w:val="FFFFFF" w:themeColor="background1"/>
              <w:sz w:val="18"/>
              <w:szCs w:val="18"/>
            </w:rPr>
          </w:pPr>
          <w:r w:rsidRPr="00D53DF4">
            <w:rPr>
              <w:caps/>
              <w:color w:val="FFFFFF" w:themeColor="background1"/>
              <w:sz w:val="18"/>
              <w:szCs w:val="18"/>
            </w:rPr>
            <w:fldChar w:fldCharType="begin"/>
          </w:r>
          <w:r w:rsidRPr="00D53DF4">
            <w:rPr>
              <w:caps/>
              <w:color w:val="FFFFFF" w:themeColor="background1"/>
              <w:sz w:val="18"/>
              <w:szCs w:val="18"/>
            </w:rPr>
            <w:instrText xml:space="preserve"> TIME \@ "dd.MM.yyyy" </w:instrText>
          </w:r>
          <w:r w:rsidRPr="00D53DF4">
            <w:rPr>
              <w:caps/>
              <w:color w:val="FFFFFF" w:themeColor="background1"/>
              <w:sz w:val="18"/>
              <w:szCs w:val="18"/>
            </w:rPr>
            <w:fldChar w:fldCharType="separate"/>
          </w:r>
          <w:r w:rsidR="00AD048A">
            <w:rPr>
              <w:caps/>
              <w:noProof/>
              <w:color w:val="FFFFFF" w:themeColor="background1"/>
              <w:sz w:val="18"/>
              <w:szCs w:val="18"/>
            </w:rPr>
            <w:t>23.06.2026</w:t>
          </w:r>
          <w:r w:rsidRPr="00D53DF4">
            <w:rPr>
              <w:caps/>
              <w:color w:val="FFFFFF" w:themeColor="background1"/>
              <w:sz w:val="18"/>
              <w:szCs w:val="18"/>
            </w:rPr>
            <w:fldChar w:fldCharType="end"/>
          </w:r>
        </w:p>
      </w:tc>
      <w:tc>
        <w:tcPr>
          <w:tcW w:w="1667" w:type="pct"/>
          <w:shd w:val="clear" w:color="auto" w:fill="156082" w:themeFill="accent1"/>
          <w:vAlign w:val="center"/>
        </w:tcPr>
        <w:p w14:paraId="49F4AE28" w14:textId="03D53FF3" w:rsidR="001C6C54" w:rsidRPr="00D53DF4" w:rsidRDefault="00D608E8" w:rsidP="00D608E8">
          <w:pPr>
            <w:pStyle w:val="Fuzeile"/>
            <w:spacing w:before="80" w:after="80"/>
            <w:ind w:left="708"/>
            <w:jc w:val="center"/>
            <w:rPr>
              <w:caps/>
              <w:color w:val="FFFFFF" w:themeColor="background1"/>
              <w:sz w:val="18"/>
              <w:szCs w:val="18"/>
            </w:rPr>
          </w:pPr>
          <w:r w:rsidRPr="00D53DF4">
            <w:rPr>
              <w:caps/>
              <w:color w:val="FFFFFF" w:themeColor="background1"/>
              <w:sz w:val="18"/>
              <w:szCs w:val="18"/>
            </w:rPr>
            <w:t xml:space="preserve">Version </w:t>
          </w:r>
          <w:r w:rsidR="00195570">
            <w:rPr>
              <w:caps/>
              <w:color w:val="FFFFFF" w:themeColor="background1"/>
              <w:sz w:val="18"/>
              <w:szCs w:val="18"/>
            </w:rPr>
            <w:t>2.2</w:t>
          </w:r>
        </w:p>
      </w:tc>
      <w:sdt>
        <w:sdtPr>
          <w:rPr>
            <w:caps/>
            <w:color w:val="FFFFFF" w:themeColor="background1"/>
            <w:sz w:val="18"/>
            <w:szCs w:val="18"/>
          </w:rPr>
          <w:alias w:val="Autor"/>
          <w:tag w:val=""/>
          <w:id w:val="1104607414"/>
          <w:dataBinding w:prefixMappings="xmlns:ns0='http://purl.org/dc/elements/1.1/' xmlns:ns1='http://schemas.openxmlformats.org/package/2006/metadata/core-properties' " w:xpath="/ns1:coreProperties[1]/ns0:creator[1]" w:storeItemID="{6C3C8BC8-F283-45AE-878A-BAB7291924A1}"/>
          <w:text/>
        </w:sdtPr>
        <w:sdtContent>
          <w:tc>
            <w:tcPr>
              <w:tcW w:w="1667" w:type="pct"/>
              <w:shd w:val="clear" w:color="auto" w:fill="156082" w:themeFill="accent1"/>
              <w:vAlign w:val="center"/>
            </w:tcPr>
            <w:p w14:paraId="4ACA042E" w14:textId="78EE848F" w:rsidR="001C6C54" w:rsidRPr="00D53DF4" w:rsidRDefault="00CA38C4" w:rsidP="003708C3">
              <w:pPr>
                <w:pStyle w:val="Fuzeile"/>
                <w:spacing w:before="80" w:after="80"/>
                <w:ind w:left="708"/>
                <w:jc w:val="right"/>
                <w:rPr>
                  <w:caps/>
                  <w:color w:val="FFFFFF" w:themeColor="background1"/>
                  <w:sz w:val="18"/>
                  <w:szCs w:val="18"/>
                </w:rPr>
              </w:pPr>
              <w:r>
                <w:rPr>
                  <w:caps/>
                  <w:color w:val="FFFFFF" w:themeColor="background1"/>
                  <w:sz w:val="18"/>
                  <w:szCs w:val="18"/>
                </w:rPr>
                <w:t>Mattia Tuor</w:t>
              </w:r>
            </w:p>
          </w:tc>
        </w:sdtContent>
      </w:sdt>
    </w:tr>
  </w:tbl>
  <w:p w14:paraId="398EB756" w14:textId="532D57FA" w:rsidR="006C36AA" w:rsidRPr="00D53DF4" w:rsidRDefault="006C36A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7BF5" w14:textId="77777777" w:rsidR="004621DC" w:rsidRPr="00D53DF4" w:rsidRDefault="004621DC" w:rsidP="006C36AA">
      <w:pPr>
        <w:spacing w:after="0" w:line="240" w:lineRule="auto"/>
      </w:pPr>
      <w:r w:rsidRPr="00D53DF4">
        <w:separator/>
      </w:r>
    </w:p>
  </w:footnote>
  <w:footnote w:type="continuationSeparator" w:id="0">
    <w:p w14:paraId="658A6D43" w14:textId="77777777" w:rsidR="004621DC" w:rsidRPr="00D53DF4" w:rsidRDefault="004621DC" w:rsidP="006C36AA">
      <w:pPr>
        <w:spacing w:after="0" w:line="240" w:lineRule="auto"/>
      </w:pPr>
      <w:r w:rsidRPr="00D53D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21B3" w14:textId="357997AB" w:rsidR="006C36AA" w:rsidRPr="00D53DF4" w:rsidRDefault="007A12BA">
    <w:pPr>
      <w:pStyle w:val="Kopfzeile"/>
    </w:pPr>
    <w:r w:rsidRPr="00D53DF4">
      <w:rPr>
        <w:noProof/>
      </w:rPr>
      <mc:AlternateContent>
        <mc:Choice Requires="wps">
          <w:drawing>
            <wp:anchor distT="0" distB="0" distL="114300" distR="114300" simplePos="0" relativeHeight="251661312" behindDoc="0" locked="0" layoutInCell="0" allowOverlap="1" wp14:anchorId="3929D505" wp14:editId="6C9B0F8B">
              <wp:simplePos x="0" y="0"/>
              <wp:positionH relativeFrom="leftMargin">
                <wp:posOffset>114300</wp:posOffset>
              </wp:positionH>
              <wp:positionV relativeFrom="margin">
                <wp:posOffset>-494665</wp:posOffset>
              </wp:positionV>
              <wp:extent cx="720090" cy="329565"/>
              <wp:effectExtent l="0" t="0" r="0" b="3810"/>
              <wp:wrapNone/>
              <wp:docPr id="1229935408"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94C9C5" w14:textId="77777777" w:rsidR="00DD67F9" w:rsidRPr="00D53DF4" w:rsidRDefault="00DD67F9">
                          <w:pPr>
                            <w:pBdr>
                              <w:bottom w:val="single" w:sz="4" w:space="1" w:color="auto"/>
                            </w:pBdr>
                            <w:jc w:val="right"/>
                          </w:pPr>
                          <w:r w:rsidRPr="00D53DF4">
                            <w:fldChar w:fldCharType="begin"/>
                          </w:r>
                          <w:r w:rsidRPr="00D53DF4">
                            <w:instrText>PAGE   \* MERGEFORMAT</w:instrText>
                          </w:r>
                          <w:r w:rsidRPr="00D53DF4">
                            <w:fldChar w:fldCharType="separate"/>
                          </w:r>
                          <w:r w:rsidRPr="00D53DF4">
                            <w:t>2</w:t>
                          </w:r>
                          <w:r w:rsidRPr="00D53DF4">
                            <w:fldChar w:fldCharType="end"/>
                          </w:r>
                        </w:p>
                      </w:txbxContent>
                    </wps:txbx>
                    <wps:bodyPr rot="0" vert="horz" wrap="square" lIns="91440" tIns="45720" rIns="91440" bIns="45720" anchor="t" anchorCtr="0" upright="1">
                      <a:noAutofit/>
                    </wps:bodyPr>
                  </wps:wsp>
                </a:graphicData>
              </a:graphic>
              <wp14:sizeRelH relativeFrom="leftMargin">
                <wp14:pctWidth>80000</wp14:pctWidth>
              </wp14:sizeRelH>
              <wp14:sizeRelV relativeFrom="page">
                <wp14:pctHeight>0</wp14:pctHeight>
              </wp14:sizeRelV>
            </wp:anchor>
          </w:drawing>
        </mc:Choice>
        <mc:Fallback>
          <w:pict>
            <v:rect w14:anchorId="3929D505" id="Rechteck 5" o:spid="_x0000_s1042" style="position:absolute;margin-left:9pt;margin-top:-38.95pt;width:56.7pt;height:25.95pt;z-index:251661312;visibility:visible;mso-wrap-style:square;mso-width-percent:800;mso-height-percent:0;mso-wrap-distance-left:9pt;mso-wrap-distance-top:0;mso-wrap-distance-right:9pt;mso-wrap-distance-bottom:0;mso-position-horizontal:absolute;mso-position-horizontal-relative:left-margin-area;mso-position-vertical:absolute;mso-position-vertical-relative:margin;mso-width-percent:80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" o:allowincell="f" stroked="f">
              <v:textbox>
                <w:txbxContent>
                  <w:p w14:paraId="3494C9C5" w14:textId="77777777" w:rsidR="00DD67F9" w:rsidRPr="00D53DF4" w:rsidRDefault="00DD67F9">
                    <w:pPr>
                      <w:pBdr>
                        <w:bottom w:val="single" w:sz="4" w:space="1" w:color="auto"/>
                      </w:pBdr>
                      <w:jc w:val="right"/>
                    </w:pPr>
                    <w:r w:rsidRPr="00D53DF4">
                      <w:fldChar w:fldCharType="begin"/>
                    </w:r>
                    <w:r w:rsidRPr="00D53DF4">
                      <w:instrText>PAGE   \* MERGEFORMAT</w:instrText>
                    </w:r>
                    <w:r w:rsidRPr="00D53DF4">
                      <w:fldChar w:fldCharType="separate"/>
                    </w:r>
                    <w:r w:rsidRPr="00D53DF4">
                      <w:t>2</w:t>
                    </w:r>
                    <w:r w:rsidRPr="00D53DF4">
                      <w:fldChar w:fldCharType="end"/>
                    </w:r>
                  </w:p>
                </w:txbxContent>
              </v:textbox>
              <w10:wrap anchorx="margin" anchory="margin"/>
            </v:rect>
          </w:pict>
        </mc:Fallback>
      </mc:AlternateContent>
    </w:r>
    <w:r w:rsidR="009D5B25" w:rsidRPr="00D53DF4">
      <w:rPr>
        <w:noProof/>
      </w:rPr>
      <mc:AlternateContent>
        <mc:Choice Requires="wps">
          <w:drawing>
            <wp:anchor distT="0" distB="0" distL="118745" distR="118745" simplePos="0" relativeHeight="251659264" behindDoc="1" locked="0" layoutInCell="1" allowOverlap="0" wp14:anchorId="221C99C2" wp14:editId="19D57CD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hteck 182"/>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lang w:val="fr-CH"/>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5CF6EE43" w14:textId="24BF8814" w:rsidR="009D5B25" w:rsidRPr="00A24257" w:rsidRDefault="00C94784">
                              <w:pPr>
                                <w:pStyle w:val="Kopfzeile"/>
                                <w:jc w:val="center"/>
                                <w:rPr>
                                  <w:caps/>
                                  <w:color w:val="FFFFFF" w:themeColor="background1"/>
                                  <w:lang w:val="fr-CH"/>
                                </w:rPr>
                              </w:pPr>
                              <w:r>
                                <w:rPr>
                                  <w:caps/>
                                  <w:color w:val="FFFFFF" w:themeColor="background1"/>
                                  <w:lang w:val="fr-CH"/>
                                </w:rPr>
                                <w:t>Individuelle Abschlussarbeit BLJ - Gym tracker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1C99C2" id="Rechteck 182" o:spid="_x0000_s1043"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" o:allowoverlap="f" fillcolor="#156082 [3204]" stroked="f" strokeweight="1.5pt">
              <v:textbox style="mso-fit-shape-to-text:t">
                <w:txbxContent>
                  <w:sdt>
                    <w:sdtPr>
                      <w:rPr>
                        <w:caps/>
                        <w:color w:val="FFFFFF" w:themeColor="background1"/>
                        <w:lang w:val="fr-CH"/>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5CF6EE43" w14:textId="24BF8814" w:rsidR="009D5B25" w:rsidRPr="00A24257" w:rsidRDefault="00C94784">
                        <w:pPr>
                          <w:pStyle w:val="Kopfzeile"/>
                          <w:jc w:val="center"/>
                          <w:rPr>
                            <w:caps/>
                            <w:color w:val="FFFFFF" w:themeColor="background1"/>
                            <w:lang w:val="fr-CH"/>
                          </w:rPr>
                        </w:pPr>
                        <w:r>
                          <w:rPr>
                            <w:caps/>
                            <w:color w:val="FFFFFF" w:themeColor="background1"/>
                            <w:lang w:val="fr-CH"/>
                          </w:rPr>
                          <w:t>Individuelle Abschlussarbeit BLJ - Gym tracker</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D912" w14:textId="77777777" w:rsidR="006C36AA" w:rsidRPr="00D53DF4" w:rsidRDefault="006C36AA">
    <w:pPr>
      <w:pStyle w:val="Kopfzeile"/>
    </w:pPr>
    <w:r w:rsidRPr="00D53DF4">
      <w:t>Meine Abschlussarbeit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68D1"/>
    <w:multiLevelType w:val="multilevel"/>
    <w:tmpl w:val="BDD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D3D12"/>
    <w:multiLevelType w:val="hybridMultilevel"/>
    <w:tmpl w:val="1D4442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A4A4077"/>
    <w:multiLevelType w:val="hybridMultilevel"/>
    <w:tmpl w:val="2FBCA36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DF27912"/>
    <w:multiLevelType w:val="multilevel"/>
    <w:tmpl w:val="EF3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33499"/>
    <w:multiLevelType w:val="hybridMultilevel"/>
    <w:tmpl w:val="3A3460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F7D2E61"/>
    <w:multiLevelType w:val="multilevel"/>
    <w:tmpl w:val="0A2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F7ED7"/>
    <w:multiLevelType w:val="multilevel"/>
    <w:tmpl w:val="A3FECF78"/>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7" w15:restartNumberingAfterBreak="0">
    <w:nsid w:val="2CD3483E"/>
    <w:multiLevelType w:val="hybridMultilevel"/>
    <w:tmpl w:val="AAEA640A"/>
    <w:lvl w:ilvl="0" w:tplc="73448228">
      <w:start w:val="1"/>
      <w:numFmt w:val="decimal"/>
      <w:lvlText w:val="%1."/>
      <w:lvlJc w:val="left"/>
      <w:pPr>
        <w:ind w:left="760" w:hanging="40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DDE53D4"/>
    <w:multiLevelType w:val="multilevel"/>
    <w:tmpl w:val="54CE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07719"/>
    <w:multiLevelType w:val="multilevel"/>
    <w:tmpl w:val="A7E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9553B"/>
    <w:multiLevelType w:val="multilevel"/>
    <w:tmpl w:val="19A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54561"/>
    <w:multiLevelType w:val="hybridMultilevel"/>
    <w:tmpl w:val="DF463D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C2D3C5D"/>
    <w:multiLevelType w:val="multilevel"/>
    <w:tmpl w:val="47D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345D7"/>
    <w:multiLevelType w:val="hybridMultilevel"/>
    <w:tmpl w:val="8CA63982"/>
    <w:lvl w:ilvl="0" w:tplc="10748F78">
      <w:start w:val="1"/>
      <w:numFmt w:val="decimal"/>
      <w:lvlText w:val="%1."/>
      <w:lvlJc w:val="left"/>
      <w:pPr>
        <w:ind w:left="740" w:hanging="38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F3D2958"/>
    <w:multiLevelType w:val="multilevel"/>
    <w:tmpl w:val="9BE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432A6"/>
    <w:multiLevelType w:val="multilevel"/>
    <w:tmpl w:val="93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E0169"/>
    <w:multiLevelType w:val="multilevel"/>
    <w:tmpl w:val="A4443458"/>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836" w:hanging="2880"/>
      </w:pPr>
      <w:rPr>
        <w:rFonts w:hint="default"/>
      </w:rPr>
    </w:lvl>
    <w:lvl w:ilvl="8">
      <w:start w:val="1"/>
      <w:numFmt w:val="decimal"/>
      <w:lvlText w:val="%1.%2.%3.%4.%5.%6.%7.%8.%9"/>
      <w:lvlJc w:val="left"/>
      <w:pPr>
        <w:ind w:left="8544" w:hanging="2880"/>
      </w:pPr>
      <w:rPr>
        <w:rFonts w:hint="default"/>
      </w:rPr>
    </w:lvl>
  </w:abstractNum>
  <w:abstractNum w:abstractNumId="17" w15:restartNumberingAfterBreak="0">
    <w:nsid w:val="60667F6B"/>
    <w:multiLevelType w:val="hybridMultilevel"/>
    <w:tmpl w:val="EF74D3D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77885D10"/>
    <w:multiLevelType w:val="hybridMultilevel"/>
    <w:tmpl w:val="8A485B16"/>
    <w:lvl w:ilvl="0" w:tplc="523ADEF2">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389914482">
    <w:abstractNumId w:val="12"/>
  </w:num>
  <w:num w:numId="2" w16cid:durableId="1131824783">
    <w:abstractNumId w:val="15"/>
  </w:num>
  <w:num w:numId="3" w16cid:durableId="1582569621">
    <w:abstractNumId w:val="11"/>
  </w:num>
  <w:num w:numId="4" w16cid:durableId="840705076">
    <w:abstractNumId w:val="0"/>
  </w:num>
  <w:num w:numId="5" w16cid:durableId="118303303">
    <w:abstractNumId w:val="1"/>
  </w:num>
  <w:num w:numId="6" w16cid:durableId="115148387">
    <w:abstractNumId w:val="18"/>
  </w:num>
  <w:num w:numId="7" w16cid:durableId="243301205">
    <w:abstractNumId w:val="3"/>
  </w:num>
  <w:num w:numId="8" w16cid:durableId="715006514">
    <w:abstractNumId w:val="8"/>
  </w:num>
  <w:num w:numId="9" w16cid:durableId="1480532228">
    <w:abstractNumId w:val="5"/>
  </w:num>
  <w:num w:numId="10" w16cid:durableId="149295182">
    <w:abstractNumId w:val="10"/>
  </w:num>
  <w:num w:numId="11" w16cid:durableId="1982534446">
    <w:abstractNumId w:val="14"/>
  </w:num>
  <w:num w:numId="12" w16cid:durableId="763577252">
    <w:abstractNumId w:val="9"/>
  </w:num>
  <w:num w:numId="13" w16cid:durableId="1621765560">
    <w:abstractNumId w:val="4"/>
  </w:num>
  <w:num w:numId="14" w16cid:durableId="1131942406">
    <w:abstractNumId w:val="2"/>
  </w:num>
  <w:num w:numId="15" w16cid:durableId="1371295450">
    <w:abstractNumId w:val="16"/>
  </w:num>
  <w:num w:numId="16" w16cid:durableId="1606112849">
    <w:abstractNumId w:val="6"/>
  </w:num>
  <w:num w:numId="17" w16cid:durableId="713774972">
    <w:abstractNumId w:val="17"/>
  </w:num>
  <w:num w:numId="18" w16cid:durableId="1692758828">
    <w:abstractNumId w:val="7"/>
  </w:num>
  <w:num w:numId="19" w16cid:durableId="1456323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ED"/>
    <w:rsid w:val="0000214E"/>
    <w:rsid w:val="00005653"/>
    <w:rsid w:val="00006C07"/>
    <w:rsid w:val="00014926"/>
    <w:rsid w:val="0001647C"/>
    <w:rsid w:val="00032954"/>
    <w:rsid w:val="00034361"/>
    <w:rsid w:val="00036936"/>
    <w:rsid w:val="00037D5F"/>
    <w:rsid w:val="0004026C"/>
    <w:rsid w:val="00042FC1"/>
    <w:rsid w:val="00043A97"/>
    <w:rsid w:val="00043ACE"/>
    <w:rsid w:val="00044451"/>
    <w:rsid w:val="00045DD5"/>
    <w:rsid w:val="00054524"/>
    <w:rsid w:val="00054D6C"/>
    <w:rsid w:val="0006320C"/>
    <w:rsid w:val="00063583"/>
    <w:rsid w:val="00064F87"/>
    <w:rsid w:val="00065DB4"/>
    <w:rsid w:val="00066D43"/>
    <w:rsid w:val="00067819"/>
    <w:rsid w:val="000763F6"/>
    <w:rsid w:val="00083347"/>
    <w:rsid w:val="000868BD"/>
    <w:rsid w:val="000928CC"/>
    <w:rsid w:val="00096F37"/>
    <w:rsid w:val="000A0F4C"/>
    <w:rsid w:val="000A19E8"/>
    <w:rsid w:val="000A3B53"/>
    <w:rsid w:val="000A596A"/>
    <w:rsid w:val="000A66ED"/>
    <w:rsid w:val="000A7ADE"/>
    <w:rsid w:val="000B3580"/>
    <w:rsid w:val="000B5BB1"/>
    <w:rsid w:val="000C04D6"/>
    <w:rsid w:val="000C09F4"/>
    <w:rsid w:val="000C2AFB"/>
    <w:rsid w:val="000C3DF5"/>
    <w:rsid w:val="000C5C7C"/>
    <w:rsid w:val="000D087A"/>
    <w:rsid w:val="000D110F"/>
    <w:rsid w:val="000D2704"/>
    <w:rsid w:val="000D5030"/>
    <w:rsid w:val="000D524A"/>
    <w:rsid w:val="000E1327"/>
    <w:rsid w:val="000E1974"/>
    <w:rsid w:val="000E1A58"/>
    <w:rsid w:val="000E416B"/>
    <w:rsid w:val="000F42B8"/>
    <w:rsid w:val="000F4F32"/>
    <w:rsid w:val="000F509D"/>
    <w:rsid w:val="000F50BF"/>
    <w:rsid w:val="000F54A8"/>
    <w:rsid w:val="000F66B0"/>
    <w:rsid w:val="001019A6"/>
    <w:rsid w:val="00102B11"/>
    <w:rsid w:val="00103CDB"/>
    <w:rsid w:val="00104AF6"/>
    <w:rsid w:val="00105804"/>
    <w:rsid w:val="00106C53"/>
    <w:rsid w:val="0010780E"/>
    <w:rsid w:val="00110DFB"/>
    <w:rsid w:val="001120CD"/>
    <w:rsid w:val="00112D86"/>
    <w:rsid w:val="00115B18"/>
    <w:rsid w:val="0012188E"/>
    <w:rsid w:val="0012218B"/>
    <w:rsid w:val="00122541"/>
    <w:rsid w:val="001240E6"/>
    <w:rsid w:val="0013147B"/>
    <w:rsid w:val="00134196"/>
    <w:rsid w:val="001345E3"/>
    <w:rsid w:val="001347C4"/>
    <w:rsid w:val="00136BF6"/>
    <w:rsid w:val="00137080"/>
    <w:rsid w:val="00142F60"/>
    <w:rsid w:val="00144476"/>
    <w:rsid w:val="00146997"/>
    <w:rsid w:val="00146B5F"/>
    <w:rsid w:val="0014714F"/>
    <w:rsid w:val="00147DCE"/>
    <w:rsid w:val="001511CE"/>
    <w:rsid w:val="00151E07"/>
    <w:rsid w:val="00154960"/>
    <w:rsid w:val="00154A1C"/>
    <w:rsid w:val="00160A59"/>
    <w:rsid w:val="00160B27"/>
    <w:rsid w:val="0016252A"/>
    <w:rsid w:val="00164651"/>
    <w:rsid w:val="00165ED9"/>
    <w:rsid w:val="00174765"/>
    <w:rsid w:val="00176C40"/>
    <w:rsid w:val="00181C8E"/>
    <w:rsid w:val="00184464"/>
    <w:rsid w:val="00184DD1"/>
    <w:rsid w:val="00184F72"/>
    <w:rsid w:val="0019269B"/>
    <w:rsid w:val="00193C30"/>
    <w:rsid w:val="00193FF5"/>
    <w:rsid w:val="0019551A"/>
    <w:rsid w:val="00195570"/>
    <w:rsid w:val="00195A78"/>
    <w:rsid w:val="001A044D"/>
    <w:rsid w:val="001A6618"/>
    <w:rsid w:val="001A66C7"/>
    <w:rsid w:val="001A6CF0"/>
    <w:rsid w:val="001B3EBB"/>
    <w:rsid w:val="001B5139"/>
    <w:rsid w:val="001C0E04"/>
    <w:rsid w:val="001C25D2"/>
    <w:rsid w:val="001C2F20"/>
    <w:rsid w:val="001C5CEE"/>
    <w:rsid w:val="001C6C54"/>
    <w:rsid w:val="001D0FDC"/>
    <w:rsid w:val="001D5DB7"/>
    <w:rsid w:val="001E173C"/>
    <w:rsid w:val="001E397D"/>
    <w:rsid w:val="001F1A14"/>
    <w:rsid w:val="001F3F08"/>
    <w:rsid w:val="001F5E74"/>
    <w:rsid w:val="0020208A"/>
    <w:rsid w:val="00202154"/>
    <w:rsid w:val="00205AE6"/>
    <w:rsid w:val="00213AC2"/>
    <w:rsid w:val="00217B4B"/>
    <w:rsid w:val="00217E65"/>
    <w:rsid w:val="00220DEA"/>
    <w:rsid w:val="00222B92"/>
    <w:rsid w:val="00224705"/>
    <w:rsid w:val="00224725"/>
    <w:rsid w:val="002263D8"/>
    <w:rsid w:val="0023091D"/>
    <w:rsid w:val="00233142"/>
    <w:rsid w:val="0023400A"/>
    <w:rsid w:val="00235B4D"/>
    <w:rsid w:val="00235E44"/>
    <w:rsid w:val="00236B50"/>
    <w:rsid w:val="00240A25"/>
    <w:rsid w:val="00242A55"/>
    <w:rsid w:val="00242B8D"/>
    <w:rsid w:val="0025184B"/>
    <w:rsid w:val="002538AB"/>
    <w:rsid w:val="00257548"/>
    <w:rsid w:val="00257B90"/>
    <w:rsid w:val="0026098F"/>
    <w:rsid w:val="002612BA"/>
    <w:rsid w:val="00262385"/>
    <w:rsid w:val="00263394"/>
    <w:rsid w:val="00263B4C"/>
    <w:rsid w:val="002641EC"/>
    <w:rsid w:val="002706EA"/>
    <w:rsid w:val="00271608"/>
    <w:rsid w:val="00271A0B"/>
    <w:rsid w:val="0027301E"/>
    <w:rsid w:val="00273CC8"/>
    <w:rsid w:val="0027745D"/>
    <w:rsid w:val="00280185"/>
    <w:rsid w:val="002811BE"/>
    <w:rsid w:val="00281E7C"/>
    <w:rsid w:val="002821E8"/>
    <w:rsid w:val="0028266B"/>
    <w:rsid w:val="00283F75"/>
    <w:rsid w:val="0028638B"/>
    <w:rsid w:val="002863A7"/>
    <w:rsid w:val="002872F8"/>
    <w:rsid w:val="00287489"/>
    <w:rsid w:val="00290E4F"/>
    <w:rsid w:val="00291609"/>
    <w:rsid w:val="00291D5E"/>
    <w:rsid w:val="00291E44"/>
    <w:rsid w:val="002922FB"/>
    <w:rsid w:val="00294A40"/>
    <w:rsid w:val="002A3BCA"/>
    <w:rsid w:val="002A53E5"/>
    <w:rsid w:val="002A69BF"/>
    <w:rsid w:val="002A7DAB"/>
    <w:rsid w:val="002B4E00"/>
    <w:rsid w:val="002B526C"/>
    <w:rsid w:val="002C1295"/>
    <w:rsid w:val="002D3411"/>
    <w:rsid w:val="002D3FCD"/>
    <w:rsid w:val="002D691B"/>
    <w:rsid w:val="002E065E"/>
    <w:rsid w:val="002E40CA"/>
    <w:rsid w:val="002E5724"/>
    <w:rsid w:val="002E7010"/>
    <w:rsid w:val="002E7A29"/>
    <w:rsid w:val="002F126E"/>
    <w:rsid w:val="002F1DF0"/>
    <w:rsid w:val="002F2D99"/>
    <w:rsid w:val="002F3189"/>
    <w:rsid w:val="002F41CE"/>
    <w:rsid w:val="002F48BE"/>
    <w:rsid w:val="002F7E6E"/>
    <w:rsid w:val="00300927"/>
    <w:rsid w:val="00302812"/>
    <w:rsid w:val="00302B1F"/>
    <w:rsid w:val="00307CCB"/>
    <w:rsid w:val="003129C7"/>
    <w:rsid w:val="003144CB"/>
    <w:rsid w:val="00320A28"/>
    <w:rsid w:val="00322345"/>
    <w:rsid w:val="0033311C"/>
    <w:rsid w:val="00333204"/>
    <w:rsid w:val="003400B2"/>
    <w:rsid w:val="00342571"/>
    <w:rsid w:val="003425B8"/>
    <w:rsid w:val="00342D19"/>
    <w:rsid w:val="003459C0"/>
    <w:rsid w:val="00350DB6"/>
    <w:rsid w:val="00353F39"/>
    <w:rsid w:val="003546D6"/>
    <w:rsid w:val="003560C1"/>
    <w:rsid w:val="00364CAB"/>
    <w:rsid w:val="00365210"/>
    <w:rsid w:val="00366B01"/>
    <w:rsid w:val="00366B3D"/>
    <w:rsid w:val="003708C3"/>
    <w:rsid w:val="00375CE3"/>
    <w:rsid w:val="003816D9"/>
    <w:rsid w:val="003816E9"/>
    <w:rsid w:val="00381CCE"/>
    <w:rsid w:val="00383850"/>
    <w:rsid w:val="00391118"/>
    <w:rsid w:val="00393C50"/>
    <w:rsid w:val="00394D18"/>
    <w:rsid w:val="003A035E"/>
    <w:rsid w:val="003A035F"/>
    <w:rsid w:val="003A3226"/>
    <w:rsid w:val="003A6979"/>
    <w:rsid w:val="003B029C"/>
    <w:rsid w:val="003B14E9"/>
    <w:rsid w:val="003B1D27"/>
    <w:rsid w:val="003B2685"/>
    <w:rsid w:val="003B2D5B"/>
    <w:rsid w:val="003B3D46"/>
    <w:rsid w:val="003B65DD"/>
    <w:rsid w:val="003B73F6"/>
    <w:rsid w:val="003C6FEC"/>
    <w:rsid w:val="003C724D"/>
    <w:rsid w:val="003D00C3"/>
    <w:rsid w:val="003D1CBE"/>
    <w:rsid w:val="003D59EC"/>
    <w:rsid w:val="003E5007"/>
    <w:rsid w:val="003F3E8C"/>
    <w:rsid w:val="003F4078"/>
    <w:rsid w:val="004000A2"/>
    <w:rsid w:val="00401090"/>
    <w:rsid w:val="00401A6D"/>
    <w:rsid w:val="00402DF8"/>
    <w:rsid w:val="0040651F"/>
    <w:rsid w:val="00406FAB"/>
    <w:rsid w:val="004071A3"/>
    <w:rsid w:val="00407B2B"/>
    <w:rsid w:val="0041103A"/>
    <w:rsid w:val="00411B8D"/>
    <w:rsid w:val="00411BD1"/>
    <w:rsid w:val="0042315F"/>
    <w:rsid w:val="00424773"/>
    <w:rsid w:val="004307D0"/>
    <w:rsid w:val="00435EE8"/>
    <w:rsid w:val="00437503"/>
    <w:rsid w:val="004400D8"/>
    <w:rsid w:val="004428C4"/>
    <w:rsid w:val="0045389D"/>
    <w:rsid w:val="0045606F"/>
    <w:rsid w:val="0045767D"/>
    <w:rsid w:val="00460A3E"/>
    <w:rsid w:val="004621DC"/>
    <w:rsid w:val="004623FC"/>
    <w:rsid w:val="0046365E"/>
    <w:rsid w:val="004638FB"/>
    <w:rsid w:val="00463BF0"/>
    <w:rsid w:val="00463DAD"/>
    <w:rsid w:val="004704FF"/>
    <w:rsid w:val="00476184"/>
    <w:rsid w:val="0047672B"/>
    <w:rsid w:val="00481CB3"/>
    <w:rsid w:val="0048293F"/>
    <w:rsid w:val="0048333E"/>
    <w:rsid w:val="0048392F"/>
    <w:rsid w:val="0048557E"/>
    <w:rsid w:val="00485E44"/>
    <w:rsid w:val="00487882"/>
    <w:rsid w:val="00487C76"/>
    <w:rsid w:val="00493DD8"/>
    <w:rsid w:val="00496059"/>
    <w:rsid w:val="00496661"/>
    <w:rsid w:val="004970C3"/>
    <w:rsid w:val="004974D3"/>
    <w:rsid w:val="004A3528"/>
    <w:rsid w:val="004A49AD"/>
    <w:rsid w:val="004A6779"/>
    <w:rsid w:val="004A734C"/>
    <w:rsid w:val="004A76B9"/>
    <w:rsid w:val="004B63C1"/>
    <w:rsid w:val="004C4769"/>
    <w:rsid w:val="004C551B"/>
    <w:rsid w:val="004E1498"/>
    <w:rsid w:val="004E1E25"/>
    <w:rsid w:val="004F4957"/>
    <w:rsid w:val="00501B54"/>
    <w:rsid w:val="00501CEB"/>
    <w:rsid w:val="005057A3"/>
    <w:rsid w:val="00506D8E"/>
    <w:rsid w:val="00510C02"/>
    <w:rsid w:val="005133E2"/>
    <w:rsid w:val="00517A01"/>
    <w:rsid w:val="00520026"/>
    <w:rsid w:val="005201EA"/>
    <w:rsid w:val="00520C23"/>
    <w:rsid w:val="00524786"/>
    <w:rsid w:val="00524FBE"/>
    <w:rsid w:val="00525CC3"/>
    <w:rsid w:val="00527A26"/>
    <w:rsid w:val="005324FD"/>
    <w:rsid w:val="00534562"/>
    <w:rsid w:val="00535EF8"/>
    <w:rsid w:val="00537030"/>
    <w:rsid w:val="0053790A"/>
    <w:rsid w:val="00540B28"/>
    <w:rsid w:val="00543CDC"/>
    <w:rsid w:val="005442DA"/>
    <w:rsid w:val="00547CFD"/>
    <w:rsid w:val="0055187A"/>
    <w:rsid w:val="005535AA"/>
    <w:rsid w:val="00555FBB"/>
    <w:rsid w:val="00560BEA"/>
    <w:rsid w:val="00570A37"/>
    <w:rsid w:val="00571E2A"/>
    <w:rsid w:val="005721BD"/>
    <w:rsid w:val="0057236A"/>
    <w:rsid w:val="00580A45"/>
    <w:rsid w:val="00580BF1"/>
    <w:rsid w:val="00581987"/>
    <w:rsid w:val="00583E2D"/>
    <w:rsid w:val="0058483A"/>
    <w:rsid w:val="00585758"/>
    <w:rsid w:val="00587C76"/>
    <w:rsid w:val="005921CF"/>
    <w:rsid w:val="0059234E"/>
    <w:rsid w:val="005923AC"/>
    <w:rsid w:val="0059476C"/>
    <w:rsid w:val="005A1F99"/>
    <w:rsid w:val="005A7418"/>
    <w:rsid w:val="005A7560"/>
    <w:rsid w:val="005B22F2"/>
    <w:rsid w:val="005B6F62"/>
    <w:rsid w:val="005C2474"/>
    <w:rsid w:val="005C2647"/>
    <w:rsid w:val="005C52F3"/>
    <w:rsid w:val="005C532A"/>
    <w:rsid w:val="005C5E4A"/>
    <w:rsid w:val="005C60A0"/>
    <w:rsid w:val="005C77D3"/>
    <w:rsid w:val="005D1E85"/>
    <w:rsid w:val="005D2443"/>
    <w:rsid w:val="005D2614"/>
    <w:rsid w:val="005D3287"/>
    <w:rsid w:val="005D4709"/>
    <w:rsid w:val="005E2810"/>
    <w:rsid w:val="005F1408"/>
    <w:rsid w:val="005F4B84"/>
    <w:rsid w:val="006002E8"/>
    <w:rsid w:val="00601806"/>
    <w:rsid w:val="0060290E"/>
    <w:rsid w:val="00602D16"/>
    <w:rsid w:val="0060311B"/>
    <w:rsid w:val="00603E47"/>
    <w:rsid w:val="00610CCE"/>
    <w:rsid w:val="00611658"/>
    <w:rsid w:val="00613F5A"/>
    <w:rsid w:val="00615361"/>
    <w:rsid w:val="006176A4"/>
    <w:rsid w:val="00617A40"/>
    <w:rsid w:val="00620110"/>
    <w:rsid w:val="00620B54"/>
    <w:rsid w:val="0062106D"/>
    <w:rsid w:val="00621175"/>
    <w:rsid w:val="00623453"/>
    <w:rsid w:val="00624BB9"/>
    <w:rsid w:val="00624BF7"/>
    <w:rsid w:val="00627EB1"/>
    <w:rsid w:val="00633727"/>
    <w:rsid w:val="00633735"/>
    <w:rsid w:val="00633AF6"/>
    <w:rsid w:val="00636DE5"/>
    <w:rsid w:val="0063768E"/>
    <w:rsid w:val="0064074D"/>
    <w:rsid w:val="006453FA"/>
    <w:rsid w:val="0064571F"/>
    <w:rsid w:val="006460E2"/>
    <w:rsid w:val="00652DF7"/>
    <w:rsid w:val="00652F3B"/>
    <w:rsid w:val="0065402D"/>
    <w:rsid w:val="006560B3"/>
    <w:rsid w:val="00656CAB"/>
    <w:rsid w:val="006571A9"/>
    <w:rsid w:val="00661471"/>
    <w:rsid w:val="00661893"/>
    <w:rsid w:val="00662AFD"/>
    <w:rsid w:val="00663E55"/>
    <w:rsid w:val="006657DE"/>
    <w:rsid w:val="00666DFE"/>
    <w:rsid w:val="0066705E"/>
    <w:rsid w:val="006709CF"/>
    <w:rsid w:val="00670EC7"/>
    <w:rsid w:val="0067401E"/>
    <w:rsid w:val="0067709B"/>
    <w:rsid w:val="00681D12"/>
    <w:rsid w:val="00690BB8"/>
    <w:rsid w:val="00693579"/>
    <w:rsid w:val="006A5E9E"/>
    <w:rsid w:val="006A7FCC"/>
    <w:rsid w:val="006B236E"/>
    <w:rsid w:val="006B5C94"/>
    <w:rsid w:val="006B795C"/>
    <w:rsid w:val="006C36AA"/>
    <w:rsid w:val="006C3BBC"/>
    <w:rsid w:val="006C4A71"/>
    <w:rsid w:val="006C549A"/>
    <w:rsid w:val="006C5EE3"/>
    <w:rsid w:val="006C690B"/>
    <w:rsid w:val="006C77AB"/>
    <w:rsid w:val="006D0F89"/>
    <w:rsid w:val="006D37D5"/>
    <w:rsid w:val="006D5C4A"/>
    <w:rsid w:val="006E029C"/>
    <w:rsid w:val="006E2EEB"/>
    <w:rsid w:val="006E5703"/>
    <w:rsid w:val="006F0DA0"/>
    <w:rsid w:val="006F2689"/>
    <w:rsid w:val="006F2A88"/>
    <w:rsid w:val="006F3B52"/>
    <w:rsid w:val="006F4BA1"/>
    <w:rsid w:val="006F5C56"/>
    <w:rsid w:val="0070400A"/>
    <w:rsid w:val="007069C7"/>
    <w:rsid w:val="00707717"/>
    <w:rsid w:val="00715EBD"/>
    <w:rsid w:val="0071790F"/>
    <w:rsid w:val="0072682D"/>
    <w:rsid w:val="007268BC"/>
    <w:rsid w:val="00727966"/>
    <w:rsid w:val="00730CC4"/>
    <w:rsid w:val="00731298"/>
    <w:rsid w:val="00740784"/>
    <w:rsid w:val="00742BA5"/>
    <w:rsid w:val="00743098"/>
    <w:rsid w:val="007461BD"/>
    <w:rsid w:val="00747095"/>
    <w:rsid w:val="00750193"/>
    <w:rsid w:val="00757CBD"/>
    <w:rsid w:val="00760D30"/>
    <w:rsid w:val="00764FF1"/>
    <w:rsid w:val="0076594E"/>
    <w:rsid w:val="007672A7"/>
    <w:rsid w:val="00767ABA"/>
    <w:rsid w:val="007713B5"/>
    <w:rsid w:val="00775EFC"/>
    <w:rsid w:val="0077612A"/>
    <w:rsid w:val="00780E4E"/>
    <w:rsid w:val="00780FD3"/>
    <w:rsid w:val="00783536"/>
    <w:rsid w:val="00783767"/>
    <w:rsid w:val="00784306"/>
    <w:rsid w:val="00786114"/>
    <w:rsid w:val="0078643D"/>
    <w:rsid w:val="0078693D"/>
    <w:rsid w:val="00786B6A"/>
    <w:rsid w:val="00786BFD"/>
    <w:rsid w:val="0078759A"/>
    <w:rsid w:val="00787EE2"/>
    <w:rsid w:val="007945E9"/>
    <w:rsid w:val="00795FA5"/>
    <w:rsid w:val="007A0089"/>
    <w:rsid w:val="007A12BA"/>
    <w:rsid w:val="007A163A"/>
    <w:rsid w:val="007A3852"/>
    <w:rsid w:val="007B032B"/>
    <w:rsid w:val="007B1C1C"/>
    <w:rsid w:val="007B2835"/>
    <w:rsid w:val="007B5639"/>
    <w:rsid w:val="007B6ADE"/>
    <w:rsid w:val="007C0667"/>
    <w:rsid w:val="007C5B70"/>
    <w:rsid w:val="007C6208"/>
    <w:rsid w:val="007C62F4"/>
    <w:rsid w:val="007C7265"/>
    <w:rsid w:val="007C7DDD"/>
    <w:rsid w:val="007D1BEA"/>
    <w:rsid w:val="007D3E55"/>
    <w:rsid w:val="007D429F"/>
    <w:rsid w:val="007D43CE"/>
    <w:rsid w:val="007D44AA"/>
    <w:rsid w:val="007D46F2"/>
    <w:rsid w:val="007D67F8"/>
    <w:rsid w:val="007D6C8D"/>
    <w:rsid w:val="007E1FEE"/>
    <w:rsid w:val="007E39F5"/>
    <w:rsid w:val="007E42D6"/>
    <w:rsid w:val="007F1E3A"/>
    <w:rsid w:val="007F506C"/>
    <w:rsid w:val="007F5456"/>
    <w:rsid w:val="007F56AC"/>
    <w:rsid w:val="007F7ACE"/>
    <w:rsid w:val="00800690"/>
    <w:rsid w:val="00802D44"/>
    <w:rsid w:val="00805D1B"/>
    <w:rsid w:val="00805FEA"/>
    <w:rsid w:val="0080604E"/>
    <w:rsid w:val="008106ED"/>
    <w:rsid w:val="00814736"/>
    <w:rsid w:val="00817BF2"/>
    <w:rsid w:val="00822843"/>
    <w:rsid w:val="00823C0D"/>
    <w:rsid w:val="00823D0D"/>
    <w:rsid w:val="00824839"/>
    <w:rsid w:val="008266E2"/>
    <w:rsid w:val="008349EA"/>
    <w:rsid w:val="00857328"/>
    <w:rsid w:val="008578E7"/>
    <w:rsid w:val="00860250"/>
    <w:rsid w:val="00860A46"/>
    <w:rsid w:val="00861A92"/>
    <w:rsid w:val="0086438A"/>
    <w:rsid w:val="0086445D"/>
    <w:rsid w:val="008654E4"/>
    <w:rsid w:val="00866930"/>
    <w:rsid w:val="00867EDC"/>
    <w:rsid w:val="00876658"/>
    <w:rsid w:val="008810F6"/>
    <w:rsid w:val="0088152D"/>
    <w:rsid w:val="008840BC"/>
    <w:rsid w:val="008847CF"/>
    <w:rsid w:val="00884D7B"/>
    <w:rsid w:val="008858FE"/>
    <w:rsid w:val="00890A4E"/>
    <w:rsid w:val="008928EB"/>
    <w:rsid w:val="00895FE5"/>
    <w:rsid w:val="00896C72"/>
    <w:rsid w:val="008A3A6F"/>
    <w:rsid w:val="008A5836"/>
    <w:rsid w:val="008A5F6E"/>
    <w:rsid w:val="008A6DC1"/>
    <w:rsid w:val="008A7B01"/>
    <w:rsid w:val="008A7E46"/>
    <w:rsid w:val="008B161F"/>
    <w:rsid w:val="008B2877"/>
    <w:rsid w:val="008B6E07"/>
    <w:rsid w:val="008C1044"/>
    <w:rsid w:val="008C1259"/>
    <w:rsid w:val="008C1835"/>
    <w:rsid w:val="008C36A6"/>
    <w:rsid w:val="008E01AF"/>
    <w:rsid w:val="008E293C"/>
    <w:rsid w:val="008E29AC"/>
    <w:rsid w:val="008E4036"/>
    <w:rsid w:val="008E4171"/>
    <w:rsid w:val="008F06B7"/>
    <w:rsid w:val="008F1BBA"/>
    <w:rsid w:val="008F2E42"/>
    <w:rsid w:val="008F5AC4"/>
    <w:rsid w:val="008F6052"/>
    <w:rsid w:val="008F6370"/>
    <w:rsid w:val="008F75C4"/>
    <w:rsid w:val="0090338E"/>
    <w:rsid w:val="00906961"/>
    <w:rsid w:val="00906D89"/>
    <w:rsid w:val="00907DCB"/>
    <w:rsid w:val="009136D0"/>
    <w:rsid w:val="009137E7"/>
    <w:rsid w:val="009254E5"/>
    <w:rsid w:val="0092619B"/>
    <w:rsid w:val="0093222C"/>
    <w:rsid w:val="009334E8"/>
    <w:rsid w:val="00934191"/>
    <w:rsid w:val="00936953"/>
    <w:rsid w:val="00937B9A"/>
    <w:rsid w:val="00937C5E"/>
    <w:rsid w:val="009439A0"/>
    <w:rsid w:val="00944124"/>
    <w:rsid w:val="00945626"/>
    <w:rsid w:val="0095211A"/>
    <w:rsid w:val="00953BDB"/>
    <w:rsid w:val="00956DC2"/>
    <w:rsid w:val="009601E1"/>
    <w:rsid w:val="0096444A"/>
    <w:rsid w:val="00974B62"/>
    <w:rsid w:val="00977E39"/>
    <w:rsid w:val="00977E75"/>
    <w:rsid w:val="009813E7"/>
    <w:rsid w:val="0098339C"/>
    <w:rsid w:val="00984A17"/>
    <w:rsid w:val="00990E99"/>
    <w:rsid w:val="00993F39"/>
    <w:rsid w:val="00997461"/>
    <w:rsid w:val="00997E78"/>
    <w:rsid w:val="009A1473"/>
    <w:rsid w:val="009A3540"/>
    <w:rsid w:val="009A6BA8"/>
    <w:rsid w:val="009A79D9"/>
    <w:rsid w:val="009B0DD9"/>
    <w:rsid w:val="009B2B5C"/>
    <w:rsid w:val="009B32FB"/>
    <w:rsid w:val="009C2413"/>
    <w:rsid w:val="009C2B8D"/>
    <w:rsid w:val="009C2C9F"/>
    <w:rsid w:val="009C484A"/>
    <w:rsid w:val="009C4A5D"/>
    <w:rsid w:val="009C5077"/>
    <w:rsid w:val="009C61AF"/>
    <w:rsid w:val="009C6E7F"/>
    <w:rsid w:val="009D4985"/>
    <w:rsid w:val="009D5B25"/>
    <w:rsid w:val="009E352B"/>
    <w:rsid w:val="009F0516"/>
    <w:rsid w:val="009F3FDB"/>
    <w:rsid w:val="009F4049"/>
    <w:rsid w:val="00A00DE3"/>
    <w:rsid w:val="00A049EE"/>
    <w:rsid w:val="00A057E7"/>
    <w:rsid w:val="00A0624A"/>
    <w:rsid w:val="00A068CB"/>
    <w:rsid w:val="00A06AB0"/>
    <w:rsid w:val="00A06EBF"/>
    <w:rsid w:val="00A10E3F"/>
    <w:rsid w:val="00A118D0"/>
    <w:rsid w:val="00A12D42"/>
    <w:rsid w:val="00A13A9D"/>
    <w:rsid w:val="00A13D0F"/>
    <w:rsid w:val="00A1445B"/>
    <w:rsid w:val="00A1491E"/>
    <w:rsid w:val="00A1527C"/>
    <w:rsid w:val="00A177A7"/>
    <w:rsid w:val="00A2048F"/>
    <w:rsid w:val="00A2299D"/>
    <w:rsid w:val="00A24257"/>
    <w:rsid w:val="00A24313"/>
    <w:rsid w:val="00A24588"/>
    <w:rsid w:val="00A25263"/>
    <w:rsid w:val="00A26C61"/>
    <w:rsid w:val="00A2735D"/>
    <w:rsid w:val="00A320F0"/>
    <w:rsid w:val="00A34275"/>
    <w:rsid w:val="00A345D1"/>
    <w:rsid w:val="00A34F25"/>
    <w:rsid w:val="00A3600A"/>
    <w:rsid w:val="00A37564"/>
    <w:rsid w:val="00A40173"/>
    <w:rsid w:val="00A4231C"/>
    <w:rsid w:val="00A46034"/>
    <w:rsid w:val="00A51F7B"/>
    <w:rsid w:val="00A52E07"/>
    <w:rsid w:val="00A54EF9"/>
    <w:rsid w:val="00A56427"/>
    <w:rsid w:val="00A56617"/>
    <w:rsid w:val="00A61D52"/>
    <w:rsid w:val="00A66AEB"/>
    <w:rsid w:val="00A76C46"/>
    <w:rsid w:val="00A778DD"/>
    <w:rsid w:val="00A8007B"/>
    <w:rsid w:val="00A810A7"/>
    <w:rsid w:val="00A81FAC"/>
    <w:rsid w:val="00A90F8F"/>
    <w:rsid w:val="00A91F19"/>
    <w:rsid w:val="00A9219B"/>
    <w:rsid w:val="00A944B9"/>
    <w:rsid w:val="00AA1920"/>
    <w:rsid w:val="00AA1977"/>
    <w:rsid w:val="00AA3A4C"/>
    <w:rsid w:val="00AA4864"/>
    <w:rsid w:val="00AA5955"/>
    <w:rsid w:val="00AA614F"/>
    <w:rsid w:val="00AB4F5B"/>
    <w:rsid w:val="00AB5007"/>
    <w:rsid w:val="00AB5B9A"/>
    <w:rsid w:val="00AB62CB"/>
    <w:rsid w:val="00AB7E36"/>
    <w:rsid w:val="00AC6877"/>
    <w:rsid w:val="00AD048A"/>
    <w:rsid w:val="00AD1FAA"/>
    <w:rsid w:val="00AD36C9"/>
    <w:rsid w:val="00AE03D9"/>
    <w:rsid w:val="00AE1175"/>
    <w:rsid w:val="00AE3CB5"/>
    <w:rsid w:val="00AF2948"/>
    <w:rsid w:val="00AF3455"/>
    <w:rsid w:val="00AF765D"/>
    <w:rsid w:val="00B00617"/>
    <w:rsid w:val="00B066B8"/>
    <w:rsid w:val="00B06F8C"/>
    <w:rsid w:val="00B15BDE"/>
    <w:rsid w:val="00B23E94"/>
    <w:rsid w:val="00B25EA6"/>
    <w:rsid w:val="00B30968"/>
    <w:rsid w:val="00B313C8"/>
    <w:rsid w:val="00B33A89"/>
    <w:rsid w:val="00B33C01"/>
    <w:rsid w:val="00B35377"/>
    <w:rsid w:val="00B35C10"/>
    <w:rsid w:val="00B4536D"/>
    <w:rsid w:val="00B454A1"/>
    <w:rsid w:val="00B50E58"/>
    <w:rsid w:val="00B50EAF"/>
    <w:rsid w:val="00B52C2D"/>
    <w:rsid w:val="00B55989"/>
    <w:rsid w:val="00B56521"/>
    <w:rsid w:val="00B57CB0"/>
    <w:rsid w:val="00B60073"/>
    <w:rsid w:val="00B60F82"/>
    <w:rsid w:val="00B61359"/>
    <w:rsid w:val="00B63CEF"/>
    <w:rsid w:val="00B64AE9"/>
    <w:rsid w:val="00B66A9F"/>
    <w:rsid w:val="00B70131"/>
    <w:rsid w:val="00B75EA5"/>
    <w:rsid w:val="00B820FB"/>
    <w:rsid w:val="00B829FB"/>
    <w:rsid w:val="00B879E5"/>
    <w:rsid w:val="00B90647"/>
    <w:rsid w:val="00B923D1"/>
    <w:rsid w:val="00B944D7"/>
    <w:rsid w:val="00B9577F"/>
    <w:rsid w:val="00B95812"/>
    <w:rsid w:val="00BA0FE6"/>
    <w:rsid w:val="00BA1917"/>
    <w:rsid w:val="00BA4327"/>
    <w:rsid w:val="00BA4C5E"/>
    <w:rsid w:val="00BA69F2"/>
    <w:rsid w:val="00BB05F0"/>
    <w:rsid w:val="00BC1245"/>
    <w:rsid w:val="00BC3F6E"/>
    <w:rsid w:val="00BC582D"/>
    <w:rsid w:val="00BC58F9"/>
    <w:rsid w:val="00BC7BE8"/>
    <w:rsid w:val="00BD26BF"/>
    <w:rsid w:val="00BD44E2"/>
    <w:rsid w:val="00BD4547"/>
    <w:rsid w:val="00BD47F8"/>
    <w:rsid w:val="00BD4F91"/>
    <w:rsid w:val="00BD5DAE"/>
    <w:rsid w:val="00BE1D18"/>
    <w:rsid w:val="00BF290F"/>
    <w:rsid w:val="00BF7BBC"/>
    <w:rsid w:val="00C021E4"/>
    <w:rsid w:val="00C0626E"/>
    <w:rsid w:val="00C07C57"/>
    <w:rsid w:val="00C105E2"/>
    <w:rsid w:val="00C10707"/>
    <w:rsid w:val="00C109E3"/>
    <w:rsid w:val="00C1236F"/>
    <w:rsid w:val="00C12C57"/>
    <w:rsid w:val="00C131C8"/>
    <w:rsid w:val="00C15397"/>
    <w:rsid w:val="00C156DF"/>
    <w:rsid w:val="00C158D3"/>
    <w:rsid w:val="00C16B12"/>
    <w:rsid w:val="00C175DD"/>
    <w:rsid w:val="00C20931"/>
    <w:rsid w:val="00C228BC"/>
    <w:rsid w:val="00C22E54"/>
    <w:rsid w:val="00C240E9"/>
    <w:rsid w:val="00C257E9"/>
    <w:rsid w:val="00C26024"/>
    <w:rsid w:val="00C30BDF"/>
    <w:rsid w:val="00C31152"/>
    <w:rsid w:val="00C31814"/>
    <w:rsid w:val="00C31A33"/>
    <w:rsid w:val="00C35B28"/>
    <w:rsid w:val="00C361FC"/>
    <w:rsid w:val="00C37727"/>
    <w:rsid w:val="00C37D8F"/>
    <w:rsid w:val="00C42796"/>
    <w:rsid w:val="00C45880"/>
    <w:rsid w:val="00C47067"/>
    <w:rsid w:val="00C501EF"/>
    <w:rsid w:val="00C50E79"/>
    <w:rsid w:val="00C52968"/>
    <w:rsid w:val="00C53209"/>
    <w:rsid w:val="00C5341D"/>
    <w:rsid w:val="00C55026"/>
    <w:rsid w:val="00C55CFD"/>
    <w:rsid w:val="00C63F92"/>
    <w:rsid w:val="00C67A43"/>
    <w:rsid w:val="00C72A42"/>
    <w:rsid w:val="00C73D7B"/>
    <w:rsid w:val="00C74E01"/>
    <w:rsid w:val="00C77717"/>
    <w:rsid w:val="00C82526"/>
    <w:rsid w:val="00C82C7C"/>
    <w:rsid w:val="00C852A5"/>
    <w:rsid w:val="00C85CBF"/>
    <w:rsid w:val="00C86828"/>
    <w:rsid w:val="00C87A33"/>
    <w:rsid w:val="00C94784"/>
    <w:rsid w:val="00C94DF4"/>
    <w:rsid w:val="00C95E0F"/>
    <w:rsid w:val="00CA0AAC"/>
    <w:rsid w:val="00CA2AE7"/>
    <w:rsid w:val="00CA38C4"/>
    <w:rsid w:val="00CA4602"/>
    <w:rsid w:val="00CA4B89"/>
    <w:rsid w:val="00CA6BCB"/>
    <w:rsid w:val="00CB0A96"/>
    <w:rsid w:val="00CB7454"/>
    <w:rsid w:val="00CC1555"/>
    <w:rsid w:val="00CC1816"/>
    <w:rsid w:val="00CC2E83"/>
    <w:rsid w:val="00CC55A5"/>
    <w:rsid w:val="00CD062B"/>
    <w:rsid w:val="00CD3D94"/>
    <w:rsid w:val="00CD46CD"/>
    <w:rsid w:val="00CD5AAB"/>
    <w:rsid w:val="00CD600D"/>
    <w:rsid w:val="00CE085A"/>
    <w:rsid w:val="00CE086A"/>
    <w:rsid w:val="00CE3382"/>
    <w:rsid w:val="00CE35FB"/>
    <w:rsid w:val="00CE591F"/>
    <w:rsid w:val="00CF0D64"/>
    <w:rsid w:val="00CF18F3"/>
    <w:rsid w:val="00CF3FEC"/>
    <w:rsid w:val="00CF66FF"/>
    <w:rsid w:val="00CF6C33"/>
    <w:rsid w:val="00D026BD"/>
    <w:rsid w:val="00D03456"/>
    <w:rsid w:val="00D1339D"/>
    <w:rsid w:val="00D14C0D"/>
    <w:rsid w:val="00D14F99"/>
    <w:rsid w:val="00D15978"/>
    <w:rsid w:val="00D22D3D"/>
    <w:rsid w:val="00D2319F"/>
    <w:rsid w:val="00D240C1"/>
    <w:rsid w:val="00D31E36"/>
    <w:rsid w:val="00D3278D"/>
    <w:rsid w:val="00D343A0"/>
    <w:rsid w:val="00D375EF"/>
    <w:rsid w:val="00D41A5F"/>
    <w:rsid w:val="00D42385"/>
    <w:rsid w:val="00D423BC"/>
    <w:rsid w:val="00D42ED7"/>
    <w:rsid w:val="00D504B8"/>
    <w:rsid w:val="00D510CF"/>
    <w:rsid w:val="00D522E0"/>
    <w:rsid w:val="00D52E5E"/>
    <w:rsid w:val="00D53DF4"/>
    <w:rsid w:val="00D557DB"/>
    <w:rsid w:val="00D577EC"/>
    <w:rsid w:val="00D608E8"/>
    <w:rsid w:val="00D60C95"/>
    <w:rsid w:val="00D64FFC"/>
    <w:rsid w:val="00D72358"/>
    <w:rsid w:val="00D7458F"/>
    <w:rsid w:val="00D76863"/>
    <w:rsid w:val="00D77198"/>
    <w:rsid w:val="00D7796F"/>
    <w:rsid w:val="00D8440A"/>
    <w:rsid w:val="00D8520A"/>
    <w:rsid w:val="00D90A77"/>
    <w:rsid w:val="00D943AB"/>
    <w:rsid w:val="00D94FDE"/>
    <w:rsid w:val="00D95091"/>
    <w:rsid w:val="00DA3BFB"/>
    <w:rsid w:val="00DA5516"/>
    <w:rsid w:val="00DA592E"/>
    <w:rsid w:val="00DA5AE7"/>
    <w:rsid w:val="00DA62D2"/>
    <w:rsid w:val="00DB12E0"/>
    <w:rsid w:val="00DB194B"/>
    <w:rsid w:val="00DB5BF0"/>
    <w:rsid w:val="00DD1D27"/>
    <w:rsid w:val="00DD67F9"/>
    <w:rsid w:val="00DE0D7C"/>
    <w:rsid w:val="00DE5822"/>
    <w:rsid w:val="00DE5B21"/>
    <w:rsid w:val="00DF003F"/>
    <w:rsid w:val="00DF1AAC"/>
    <w:rsid w:val="00DF2DC0"/>
    <w:rsid w:val="00E005F6"/>
    <w:rsid w:val="00E00BB6"/>
    <w:rsid w:val="00E04638"/>
    <w:rsid w:val="00E049FE"/>
    <w:rsid w:val="00E06FCC"/>
    <w:rsid w:val="00E070C3"/>
    <w:rsid w:val="00E078CB"/>
    <w:rsid w:val="00E10E81"/>
    <w:rsid w:val="00E13302"/>
    <w:rsid w:val="00E13C27"/>
    <w:rsid w:val="00E16016"/>
    <w:rsid w:val="00E17981"/>
    <w:rsid w:val="00E2715A"/>
    <w:rsid w:val="00E30B31"/>
    <w:rsid w:val="00E32DD3"/>
    <w:rsid w:val="00E33472"/>
    <w:rsid w:val="00E33F79"/>
    <w:rsid w:val="00E343EE"/>
    <w:rsid w:val="00E37FB9"/>
    <w:rsid w:val="00E401DC"/>
    <w:rsid w:val="00E42200"/>
    <w:rsid w:val="00E50197"/>
    <w:rsid w:val="00E5047A"/>
    <w:rsid w:val="00E56234"/>
    <w:rsid w:val="00E63651"/>
    <w:rsid w:val="00E663E2"/>
    <w:rsid w:val="00E7043A"/>
    <w:rsid w:val="00E71722"/>
    <w:rsid w:val="00E7284E"/>
    <w:rsid w:val="00E74672"/>
    <w:rsid w:val="00E8122C"/>
    <w:rsid w:val="00E846E3"/>
    <w:rsid w:val="00E968FB"/>
    <w:rsid w:val="00EA0366"/>
    <w:rsid w:val="00EB1497"/>
    <w:rsid w:val="00EB1A1E"/>
    <w:rsid w:val="00EB2B2F"/>
    <w:rsid w:val="00EB2CF8"/>
    <w:rsid w:val="00EB2E7A"/>
    <w:rsid w:val="00EB4DDC"/>
    <w:rsid w:val="00EB7E17"/>
    <w:rsid w:val="00EC1420"/>
    <w:rsid w:val="00EC4DD8"/>
    <w:rsid w:val="00ED199E"/>
    <w:rsid w:val="00ED1E86"/>
    <w:rsid w:val="00ED2036"/>
    <w:rsid w:val="00ED43E4"/>
    <w:rsid w:val="00EE0D9E"/>
    <w:rsid w:val="00EF2D44"/>
    <w:rsid w:val="00EF2EE0"/>
    <w:rsid w:val="00EF63BE"/>
    <w:rsid w:val="00F01091"/>
    <w:rsid w:val="00F01C53"/>
    <w:rsid w:val="00F01C5D"/>
    <w:rsid w:val="00F02FD0"/>
    <w:rsid w:val="00F07D6C"/>
    <w:rsid w:val="00F12E6B"/>
    <w:rsid w:val="00F17324"/>
    <w:rsid w:val="00F22E10"/>
    <w:rsid w:val="00F25A5D"/>
    <w:rsid w:val="00F279EA"/>
    <w:rsid w:val="00F350A7"/>
    <w:rsid w:val="00F35BFA"/>
    <w:rsid w:val="00F40662"/>
    <w:rsid w:val="00F43E51"/>
    <w:rsid w:val="00F44A6A"/>
    <w:rsid w:val="00F44AE1"/>
    <w:rsid w:val="00F46F56"/>
    <w:rsid w:val="00F533E7"/>
    <w:rsid w:val="00F5577A"/>
    <w:rsid w:val="00F6082B"/>
    <w:rsid w:val="00F61F2E"/>
    <w:rsid w:val="00F6254E"/>
    <w:rsid w:val="00F64DE4"/>
    <w:rsid w:val="00F74CF8"/>
    <w:rsid w:val="00F77BC8"/>
    <w:rsid w:val="00F816CC"/>
    <w:rsid w:val="00F81D19"/>
    <w:rsid w:val="00F82AB2"/>
    <w:rsid w:val="00F844E9"/>
    <w:rsid w:val="00F8559A"/>
    <w:rsid w:val="00F8708A"/>
    <w:rsid w:val="00F91CDC"/>
    <w:rsid w:val="00F927F2"/>
    <w:rsid w:val="00F959D9"/>
    <w:rsid w:val="00F95F75"/>
    <w:rsid w:val="00F9756B"/>
    <w:rsid w:val="00FA6631"/>
    <w:rsid w:val="00FA758F"/>
    <w:rsid w:val="00FB12A1"/>
    <w:rsid w:val="00FB14DB"/>
    <w:rsid w:val="00FB2E51"/>
    <w:rsid w:val="00FB6262"/>
    <w:rsid w:val="00FC0102"/>
    <w:rsid w:val="00FC2B1E"/>
    <w:rsid w:val="00FC3191"/>
    <w:rsid w:val="00FC7615"/>
    <w:rsid w:val="00FD157F"/>
    <w:rsid w:val="00FD2252"/>
    <w:rsid w:val="00FD5553"/>
    <w:rsid w:val="00FE2F24"/>
    <w:rsid w:val="00FF1004"/>
    <w:rsid w:val="00FF1592"/>
    <w:rsid w:val="00FF6996"/>
    <w:rsid w:val="00FF767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46817"/>
  <w15:chartTrackingRefBased/>
  <w15:docId w15:val="{E31212DD-503A-49EF-A0C2-06E649ED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16CC"/>
    <w:pPr>
      <w:keepNext/>
      <w:keepLines/>
      <w:pageBreakBefore/>
      <w:spacing w:before="360" w:after="80"/>
      <w:outlineLvl w:val="0"/>
    </w:pPr>
    <w:rPr>
      <w:rFonts w:asciiTheme="majorHAnsi" w:eastAsiaTheme="majorEastAsia" w:hAnsiTheme="majorHAnsi" w:cstheme="majorBidi"/>
      <w:b/>
      <w:color w:val="000000" w:themeColor="text1"/>
      <w:sz w:val="40"/>
      <w:szCs w:val="40"/>
    </w:rPr>
  </w:style>
  <w:style w:type="paragraph" w:styleId="berschrift2">
    <w:name w:val="heading 2"/>
    <w:basedOn w:val="Standard"/>
    <w:next w:val="Standard"/>
    <w:link w:val="berschrift2Zchn"/>
    <w:uiPriority w:val="9"/>
    <w:unhideWhenUsed/>
    <w:qFormat/>
    <w:rsid w:val="003144C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berschrift3">
    <w:name w:val="heading 3"/>
    <w:basedOn w:val="Standard"/>
    <w:next w:val="Standard"/>
    <w:link w:val="berschrift3Zchn"/>
    <w:uiPriority w:val="9"/>
    <w:unhideWhenUsed/>
    <w:qFormat/>
    <w:rsid w:val="003144CB"/>
    <w:pPr>
      <w:keepNext/>
      <w:keepLines/>
      <w:spacing w:before="160" w:after="80"/>
      <w:outlineLvl w:val="2"/>
    </w:pPr>
    <w:rPr>
      <w:rFonts w:eastAsiaTheme="majorEastAsia" w:cstheme="majorBidi"/>
      <w:b/>
      <w:color w:val="000000" w:themeColor="text1"/>
      <w:sz w:val="28"/>
      <w:szCs w:val="28"/>
    </w:rPr>
  </w:style>
  <w:style w:type="paragraph" w:styleId="berschrift4">
    <w:name w:val="heading 4"/>
    <w:basedOn w:val="Standard"/>
    <w:next w:val="Standard"/>
    <w:link w:val="berschrift4Zchn"/>
    <w:uiPriority w:val="9"/>
    <w:unhideWhenUsed/>
    <w:qFormat/>
    <w:rsid w:val="003144CB"/>
    <w:pPr>
      <w:keepNext/>
      <w:keepLines/>
      <w:spacing w:before="80" w:after="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semiHidden/>
    <w:unhideWhenUsed/>
    <w:qFormat/>
    <w:rsid w:val="008060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60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60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60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60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16CC"/>
    <w:rPr>
      <w:rFonts w:asciiTheme="majorHAnsi" w:eastAsiaTheme="majorEastAsia" w:hAnsiTheme="majorHAnsi" w:cstheme="majorBidi"/>
      <w:b/>
      <w:color w:val="000000" w:themeColor="text1"/>
      <w:sz w:val="40"/>
      <w:szCs w:val="40"/>
    </w:rPr>
  </w:style>
  <w:style w:type="character" w:customStyle="1" w:styleId="berschrift2Zchn">
    <w:name w:val="Überschrift 2 Zchn"/>
    <w:basedOn w:val="Absatz-Standardschriftart"/>
    <w:link w:val="berschrift2"/>
    <w:uiPriority w:val="9"/>
    <w:rsid w:val="003144CB"/>
    <w:rPr>
      <w:rFonts w:asciiTheme="majorHAnsi" w:eastAsiaTheme="majorEastAsia" w:hAnsiTheme="majorHAnsi" w:cstheme="majorBidi"/>
      <w:b/>
      <w:color w:val="000000" w:themeColor="text1"/>
      <w:sz w:val="32"/>
      <w:szCs w:val="32"/>
    </w:rPr>
  </w:style>
  <w:style w:type="character" w:customStyle="1" w:styleId="berschrift3Zchn">
    <w:name w:val="Überschrift 3 Zchn"/>
    <w:basedOn w:val="Absatz-Standardschriftart"/>
    <w:link w:val="berschrift3"/>
    <w:uiPriority w:val="9"/>
    <w:rsid w:val="003144CB"/>
    <w:rPr>
      <w:rFonts w:eastAsiaTheme="majorEastAsia" w:cstheme="majorBidi"/>
      <w:b/>
      <w:color w:val="000000" w:themeColor="text1"/>
      <w:sz w:val="28"/>
      <w:szCs w:val="28"/>
    </w:rPr>
  </w:style>
  <w:style w:type="character" w:customStyle="1" w:styleId="berschrift4Zchn">
    <w:name w:val="Überschrift 4 Zchn"/>
    <w:basedOn w:val="Absatz-Standardschriftart"/>
    <w:link w:val="berschrift4"/>
    <w:uiPriority w:val="9"/>
    <w:rsid w:val="003144CB"/>
    <w:rPr>
      <w:rFonts w:eastAsiaTheme="majorEastAsia" w:cstheme="majorBidi"/>
      <w:b/>
      <w:iCs/>
      <w:color w:val="000000" w:themeColor="text1"/>
    </w:rPr>
  </w:style>
  <w:style w:type="character" w:customStyle="1" w:styleId="berschrift5Zchn">
    <w:name w:val="Überschrift 5 Zchn"/>
    <w:basedOn w:val="Absatz-Standardschriftart"/>
    <w:link w:val="berschrift5"/>
    <w:uiPriority w:val="9"/>
    <w:semiHidden/>
    <w:rsid w:val="008060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60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60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60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604E"/>
    <w:rPr>
      <w:rFonts w:eastAsiaTheme="majorEastAsia" w:cstheme="majorBidi"/>
      <w:color w:val="272727" w:themeColor="text1" w:themeTint="D8"/>
    </w:rPr>
  </w:style>
  <w:style w:type="paragraph" w:styleId="Titel">
    <w:name w:val="Title"/>
    <w:basedOn w:val="Standard"/>
    <w:next w:val="Standard"/>
    <w:link w:val="TitelZchn"/>
    <w:uiPriority w:val="10"/>
    <w:qFormat/>
    <w:rsid w:val="00806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60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60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60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60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604E"/>
    <w:rPr>
      <w:i/>
      <w:iCs/>
      <w:color w:val="404040" w:themeColor="text1" w:themeTint="BF"/>
    </w:rPr>
  </w:style>
  <w:style w:type="paragraph" w:styleId="Listenabsatz">
    <w:name w:val="List Paragraph"/>
    <w:basedOn w:val="Standard"/>
    <w:uiPriority w:val="34"/>
    <w:qFormat/>
    <w:rsid w:val="0080604E"/>
    <w:pPr>
      <w:ind w:left="720"/>
      <w:contextualSpacing/>
    </w:pPr>
  </w:style>
  <w:style w:type="character" w:styleId="IntensiveHervorhebung">
    <w:name w:val="Intense Emphasis"/>
    <w:basedOn w:val="Absatz-Standardschriftart"/>
    <w:uiPriority w:val="21"/>
    <w:qFormat/>
    <w:rsid w:val="00195A78"/>
    <w:rPr>
      <w:i/>
      <w:iCs/>
      <w:color w:val="000000" w:themeColor="text1"/>
    </w:rPr>
  </w:style>
  <w:style w:type="paragraph" w:styleId="IntensivesZitat">
    <w:name w:val="Intense Quote"/>
    <w:basedOn w:val="Standard"/>
    <w:next w:val="Standard"/>
    <w:link w:val="IntensivesZitatZchn"/>
    <w:uiPriority w:val="30"/>
    <w:qFormat/>
    <w:rsid w:val="00195A78"/>
    <w:pPr>
      <w:pBdr>
        <w:top w:val="single" w:sz="4" w:space="10" w:color="0F4761" w:themeColor="accent1" w:themeShade="BF"/>
        <w:bottom w:val="single" w:sz="4" w:space="10" w:color="0F4761" w:themeColor="accent1" w:themeShade="BF"/>
      </w:pBdr>
      <w:spacing w:before="360" w:after="360"/>
      <w:ind w:left="864" w:right="864"/>
      <w:jc w:val="center"/>
    </w:pPr>
    <w:rPr>
      <w:i/>
      <w:iCs/>
      <w:color w:val="000000" w:themeColor="text1"/>
    </w:rPr>
  </w:style>
  <w:style w:type="character" w:customStyle="1" w:styleId="IntensivesZitatZchn">
    <w:name w:val="Intensives Zitat Zchn"/>
    <w:basedOn w:val="Absatz-Standardschriftart"/>
    <w:link w:val="IntensivesZitat"/>
    <w:uiPriority w:val="30"/>
    <w:rsid w:val="00195A78"/>
    <w:rPr>
      <w:i/>
      <w:iCs/>
      <w:color w:val="000000" w:themeColor="text1"/>
    </w:rPr>
  </w:style>
  <w:style w:type="character" w:styleId="IntensiverVerweis">
    <w:name w:val="Intense Reference"/>
    <w:basedOn w:val="Absatz-Standardschriftart"/>
    <w:uiPriority w:val="32"/>
    <w:qFormat/>
    <w:rsid w:val="00195A78"/>
    <w:rPr>
      <w:b/>
      <w:bCs/>
      <w:smallCaps/>
      <w:color w:val="000000" w:themeColor="text1"/>
      <w:spacing w:val="5"/>
    </w:rPr>
  </w:style>
  <w:style w:type="paragraph" w:styleId="Inhaltsverzeichnisberschrift">
    <w:name w:val="TOC Heading"/>
    <w:basedOn w:val="berschrift1"/>
    <w:next w:val="Standard"/>
    <w:uiPriority w:val="39"/>
    <w:unhideWhenUsed/>
    <w:qFormat/>
    <w:rsid w:val="0080604E"/>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80604E"/>
    <w:pPr>
      <w:spacing w:after="100"/>
    </w:pPr>
  </w:style>
  <w:style w:type="paragraph" w:styleId="Verzeichnis2">
    <w:name w:val="toc 2"/>
    <w:basedOn w:val="Standard"/>
    <w:next w:val="Standard"/>
    <w:autoRedefine/>
    <w:uiPriority w:val="39"/>
    <w:unhideWhenUsed/>
    <w:rsid w:val="0080604E"/>
    <w:pPr>
      <w:spacing w:after="100"/>
      <w:ind w:left="240"/>
    </w:pPr>
  </w:style>
  <w:style w:type="character" w:styleId="Hyperlink">
    <w:name w:val="Hyperlink"/>
    <w:basedOn w:val="Absatz-Standardschriftart"/>
    <w:uiPriority w:val="99"/>
    <w:unhideWhenUsed/>
    <w:rsid w:val="0080604E"/>
    <w:rPr>
      <w:color w:val="467886" w:themeColor="hyperlink"/>
      <w:u w:val="single"/>
    </w:rPr>
  </w:style>
  <w:style w:type="paragraph" w:styleId="Beschriftung">
    <w:name w:val="caption"/>
    <w:basedOn w:val="Standard"/>
    <w:next w:val="Standard"/>
    <w:uiPriority w:val="35"/>
    <w:unhideWhenUsed/>
    <w:qFormat/>
    <w:rsid w:val="0059476C"/>
    <w:pPr>
      <w:spacing w:after="200" w:line="240" w:lineRule="auto"/>
    </w:pPr>
    <w:rPr>
      <w:iCs/>
      <w:color w:val="000000" w:themeColor="text1"/>
      <w:sz w:val="18"/>
      <w:szCs w:val="18"/>
    </w:rPr>
  </w:style>
  <w:style w:type="paragraph" w:styleId="KeinLeerraum">
    <w:name w:val="No Spacing"/>
    <w:link w:val="KeinLeerraumZchn"/>
    <w:uiPriority w:val="1"/>
    <w:qFormat/>
    <w:rsid w:val="006C36AA"/>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6C36AA"/>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6C36A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C36AA"/>
  </w:style>
  <w:style w:type="paragraph" w:styleId="Fuzeile">
    <w:name w:val="footer"/>
    <w:basedOn w:val="Standard"/>
    <w:link w:val="FuzeileZchn"/>
    <w:uiPriority w:val="99"/>
    <w:unhideWhenUsed/>
    <w:rsid w:val="006C36A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C36AA"/>
  </w:style>
  <w:style w:type="paragraph" w:styleId="Verzeichnis3">
    <w:name w:val="toc 3"/>
    <w:basedOn w:val="Standard"/>
    <w:next w:val="Standard"/>
    <w:autoRedefine/>
    <w:uiPriority w:val="39"/>
    <w:unhideWhenUsed/>
    <w:rsid w:val="00D557DB"/>
    <w:pPr>
      <w:spacing w:after="100"/>
      <w:ind w:left="480"/>
    </w:pPr>
  </w:style>
  <w:style w:type="character" w:styleId="NichtaufgelsteErwhnung">
    <w:name w:val="Unresolved Mention"/>
    <w:basedOn w:val="Absatz-Standardschriftart"/>
    <w:uiPriority w:val="99"/>
    <w:semiHidden/>
    <w:unhideWhenUsed/>
    <w:rsid w:val="007672A7"/>
    <w:rPr>
      <w:color w:val="605E5C"/>
      <w:shd w:val="clear" w:color="auto" w:fill="E1DFDD"/>
    </w:rPr>
  </w:style>
  <w:style w:type="paragraph" w:styleId="Textkrper">
    <w:name w:val="Body Text"/>
    <w:basedOn w:val="Standard"/>
    <w:link w:val="TextkrperZchn"/>
    <w:uiPriority w:val="99"/>
    <w:unhideWhenUsed/>
    <w:rsid w:val="00656CAB"/>
    <w:pPr>
      <w:spacing w:after="120"/>
    </w:pPr>
  </w:style>
  <w:style w:type="character" w:customStyle="1" w:styleId="TextkrperZchn">
    <w:name w:val="Textkörper Zchn"/>
    <w:basedOn w:val="Absatz-Standardschriftart"/>
    <w:link w:val="Textkrper"/>
    <w:uiPriority w:val="99"/>
    <w:rsid w:val="00656CAB"/>
  </w:style>
  <w:style w:type="character" w:styleId="SchwacherVerweis">
    <w:name w:val="Subtle Reference"/>
    <w:basedOn w:val="Absatz-Standardschriftart"/>
    <w:uiPriority w:val="31"/>
    <w:qFormat/>
    <w:rsid w:val="0000214E"/>
    <w:rPr>
      <w:smallCaps/>
      <w:color w:val="5A5A5A" w:themeColor="text1" w:themeTint="A5"/>
    </w:rPr>
  </w:style>
  <w:style w:type="paragraph" w:styleId="StandardWeb">
    <w:name w:val="Normal (Web)"/>
    <w:basedOn w:val="Standard"/>
    <w:uiPriority w:val="99"/>
    <w:unhideWhenUsed/>
    <w:rsid w:val="00CD5AAB"/>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table" w:styleId="Tabellenraster">
    <w:name w:val="Table Grid"/>
    <w:basedOn w:val="NormaleTabelle"/>
    <w:uiPriority w:val="39"/>
    <w:rsid w:val="00817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3B2D5B"/>
    <w:rPr>
      <w:color w:val="666666"/>
    </w:rPr>
  </w:style>
  <w:style w:type="table" w:styleId="EinfacheTabelle1">
    <w:name w:val="Plain Table 1"/>
    <w:basedOn w:val="NormaleTabelle"/>
    <w:uiPriority w:val="41"/>
    <w:rsid w:val="00CD60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bildungsverzeichnis">
    <w:name w:val="table of figures"/>
    <w:basedOn w:val="Standard"/>
    <w:next w:val="Standard"/>
    <w:uiPriority w:val="99"/>
    <w:unhideWhenUsed/>
    <w:rsid w:val="004428C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ullaptop_Mattia\OneDrive%20-%20TBZ\Dokumente\Benutzerdefinierte%20Office-Vorlagen\vorlage-doku.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0FAAA2-1F56-4330-B21D-DAB656D0BE76}">
  <we:reference id="WA200002017" version="1.5.0.0" store="Omex" storeType="OMEX"/>
  <we:alternateReferences>
    <we:reference id="WA200002017" version="1.5.0.0" store="WA20000201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Ein System ist ein geordnetes Ganzes, das aus mehreren Teilen besteht, die zusammenarbeiten. Diese Teile nennt man Elemente, und sie sind durch Beziehungen miteinander verbunden. Ein System verfolgt immer ein bestimmtes Ziel oder erfüllt eine Aufgabe. Beispiele dafür gibt es überall: Ein Computersystem besteht aus Hardware und Software, ein Ökosystem aus Pflanzen, Tieren und ihrer Umwelt, und auch unser Körper ist ein System aus Organen. Wichtig ist: Erst durch das Zusammenspiel aller Teile funktioniert ein System richtig.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19F4B4-9CE3-46B4-932C-539E4163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vorlage-doku.dotx</Template>
  <TotalTime>0</TotalTime>
  <Pages>13</Pages>
  <Words>2679</Words>
  <Characters>16879</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Individuelle Abschlussarbeit BLJ - Gym tracker</vt:lpstr>
    </vt:vector>
  </TitlesOfParts>
  <Company>27.08.2025</Company>
  <LinksUpToDate>false</LinksUpToDate>
  <CharactersWithSpaces>19519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Individuelle Abschlussarbeit BLJ - Gym tracker</dc:title>
  <dc:subject>Von Mattia Tuor</dc:subject>
  <dc:creator>Mattia Tuor</dc:creator>
  <cp:keywords/>
  <dc:description/>
  <cp:lastModifiedBy>Tuor Mattia</cp:lastModifiedBy>
  <cp:revision>54</cp:revision>
  <cp:lastPrinted>2026-01-12T11:47:00Z</cp:lastPrinted>
  <dcterms:created xsi:type="dcterms:W3CDTF">2026-06-03T06:07:00Z</dcterms:created>
  <dcterms:modified xsi:type="dcterms:W3CDTF">2026-06-23T06:18:00Z</dcterms:modified>
  <cp:category>ZLI</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3cbe4f1b-e6ff-4a40-921d-6d7e04b53218</vt:lpwstr>
  </property>
</Properties>
</file>